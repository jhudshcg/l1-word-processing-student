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412777943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bCs/>
          <w:color w:val="000000" w:themeColor="text1"/>
          <w:sz w:val="48"/>
        </w:rPr>
      </w:sdtEndPr>
      <w:sdtContent>
        <w:p w14:paraId="3D53BC77" w14:textId="74F6C18B" w:rsidR="00572C57" w:rsidRDefault="008E1B9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72576" behindDoc="0" locked="0" layoutInCell="1" allowOverlap="1" wp14:anchorId="6D870CF2" wp14:editId="27C6DCD6">
                    <wp:simplePos x="0" y="0"/>
                    <wp:positionH relativeFrom="column">
                      <wp:posOffset>4526280</wp:posOffset>
                    </wp:positionH>
                    <wp:positionV relativeFrom="paragraph">
                      <wp:posOffset>198120</wp:posOffset>
                    </wp:positionV>
                    <wp:extent cx="4008120" cy="6324600"/>
                    <wp:effectExtent l="0" t="0" r="11430" b="19050"/>
                    <wp:wrapNone/>
                    <wp:docPr id="16" name="Group 1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008120" cy="6324600"/>
                              <a:chOff x="0" y="0"/>
                              <a:chExt cx="4008120" cy="6324600"/>
                            </a:xfrm>
                          </wpg:grpSpPr>
                          <wps:wsp>
                            <wps:cNvPr id="468" name="Rectangle 468"/>
                            <wps:cNvSpPr/>
                            <wps:spPr>
                              <a:xfrm>
                                <a:off x="0" y="0"/>
                                <a:ext cx="4008120" cy="6324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5875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8D5637" w14:textId="77777777" w:rsidR="00723FD6" w:rsidRDefault="00723FD6" w:rsidP="00723FD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0" name="Text Box 470"/>
                            <wps:cNvSpPr txBox="1"/>
                            <wps:spPr>
                              <a:xfrm>
                                <a:off x="152400" y="2415540"/>
                                <a:ext cx="3620770" cy="11861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99CB38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id w:val="-958338334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Content>
                                    <w:p w14:paraId="019A9A81" w14:textId="125A42AF" w:rsidR="00572C57" w:rsidRDefault="00DB769F">
                                      <w:pPr>
                                        <w:spacing w:line="240" w:lineRule="auto"/>
                                        <w:rPr>
                                          <w:rFonts w:asciiTheme="majorHAnsi" w:eastAsiaTheme="majorEastAsia" w:hAnsiTheme="majorHAnsi" w:cstheme="majorBidi"/>
                                          <w:color w:val="99CB38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99CB38" w:themeColor="accent1"/>
                                          <w:sz w:val="72"/>
                                          <w:szCs w:val="72"/>
                                        </w:rPr>
                                        <w:t>Interior Design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455F51" w:themeColor="text2"/>
                                      <w:sz w:val="32"/>
                                      <w:szCs w:val="32"/>
                                    </w:rPr>
                                    <w:alias w:val="Subtitle"/>
                                    <w:id w:val="15524255"/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Content>
                                    <w:p w14:paraId="2325F5B2" w14:textId="1DEFC95E" w:rsidR="00572C57" w:rsidRDefault="00DB769F">
                                      <w:pPr>
                                        <w:rPr>
                                          <w:rFonts w:asciiTheme="majorHAnsi" w:eastAsiaTheme="majorEastAsia" w:hAnsiTheme="majorHAnsi" w:cstheme="majorBidi"/>
                                          <w:color w:val="455F51" w:themeColor="text2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455F51" w:themeColor="text2"/>
                                          <w:sz w:val="32"/>
                                          <w:szCs w:val="32"/>
                                        </w:rPr>
                                        <w:t>example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  <wps:wsp>
                            <wps:cNvPr id="469" name="Rectangle 469"/>
                            <wps:cNvSpPr/>
                            <wps:spPr>
                              <a:xfrm>
                                <a:off x="152400" y="6027420"/>
                                <a:ext cx="3721735" cy="11874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6D870CF2" id="Group 16" o:spid="_x0000_s1026" style="position:absolute;margin-left:356.4pt;margin-top:15.6pt;width:315.6pt;height:498pt;z-index:251672576" coordsize="40081,63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">
                    <v:rect id="Rectangle 468" o:spid="_x0000_s1027" style="position:absolute;width:40081;height:63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" fillcolor="white [3212]" strokecolor="#88804d [1614]" strokeweight="1.25pt">
                      <v:textbox>
                        <w:txbxContent>
                          <w:p w14:paraId="0D8D5637" w14:textId="77777777" w:rsidR="00723FD6" w:rsidRDefault="00723FD6" w:rsidP="00723FD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70" o:spid="_x0000_s1028" type="#_x0000_t202" style="position:absolute;left:1524;top:24155;width:36207;height:1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" filled="f" stroked="f" strokeweight=".5pt">
                      <v:textbox style="mso-fit-shape-to-text: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99CB38" w:themeColor="accent1"/>
                                <w:sz w:val="72"/>
                                <w:szCs w:val="72"/>
                              </w:rPr>
                              <w:alias w:val="Title"/>
                              <w:id w:val="-958338334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p w14:paraId="019A9A81" w14:textId="125A42AF" w:rsidR="00572C57" w:rsidRDefault="00DB769F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color w:val="99CB38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99CB38" w:themeColor="accent1"/>
                                    <w:sz w:val="72"/>
                                    <w:szCs w:val="72"/>
                                  </w:rPr>
                                  <w:t>Interior Design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455F51" w:themeColor="text2"/>
                                <w:sz w:val="32"/>
                                <w:szCs w:val="32"/>
                              </w:rPr>
                              <w:alias w:val="Subtitle"/>
                              <w:id w:val="15524255"/>
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<w:text/>
                            </w:sdtPr>
                            <w:sdtContent>
                              <w:p w14:paraId="2325F5B2" w14:textId="1DEFC95E" w:rsidR="00572C57" w:rsidRDefault="00DB769F">
                                <w:pPr>
                                  <w:rPr>
                                    <w:rFonts w:asciiTheme="majorHAnsi" w:eastAsiaTheme="majorEastAsia" w:hAnsiTheme="majorHAnsi" w:cstheme="majorBidi"/>
                                    <w:color w:val="455F51" w:themeColor="text2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455F51" w:themeColor="text2"/>
                                    <w:sz w:val="32"/>
                                    <w:szCs w:val="32"/>
                                  </w:rPr>
                                  <w:t>example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rect id="Rectangle 469" o:spid="_x0000_s1029" style="position:absolute;left:1524;top:60274;width:37217;height:11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" fillcolor="#99cb38 [3204]" stroked="f" strokeweight="1pt"/>
                  </v:group>
                </w:pict>
              </mc:Fallback>
            </mc:AlternateContent>
          </w:r>
          <w:r w:rsidR="00572C5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3600" behindDoc="1" locked="0" layoutInCell="1" allowOverlap="1" wp14:anchorId="3E6D86D6" wp14:editId="67E5E4D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95AB3E" w14:textId="77777777" w:rsidR="00572C57" w:rsidRDefault="00572C57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3E6D86D6" id="Rectangle 466" o:spid="_x0000_s1030" style="position:absolute;margin-left:0;margin-top:0;width:581.4pt;height:752.4pt;z-index:-25164288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" fillcolor="#eaf4d7 [660]" stroked="f" strokeweight="1pt">
                    <v:fill color2="#c1df87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2E95AB3E" w14:textId="77777777" w:rsidR="00572C57" w:rsidRDefault="00572C57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9589633" w14:textId="43F062FE" w:rsidR="00572C57" w:rsidRDefault="00EA6FD4">
          <w:pPr>
            <w:rPr>
              <w:rFonts w:asciiTheme="majorHAnsi" w:eastAsiaTheme="majorEastAsia" w:hAnsiTheme="majorHAnsi" w:cstheme="majorBidi"/>
              <w:bCs/>
              <w:color w:val="000000" w:themeColor="text1"/>
              <w:sz w:val="48"/>
            </w:rPr>
          </w:pPr>
          <w:r>
            <w:rPr>
              <w:rFonts w:asciiTheme="majorHAnsi" w:eastAsiaTheme="majorEastAsia" w:hAnsiTheme="majorHAnsi" w:cstheme="majorBidi"/>
              <w:bCs/>
              <w:noProof/>
              <w:color w:val="000000" w:themeColor="text1"/>
              <w:sz w:val="48"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1" wp14:anchorId="023E06F0" wp14:editId="72A18832">
                    <wp:simplePos x="0" y="0"/>
                    <wp:positionH relativeFrom="column">
                      <wp:posOffset>4663440</wp:posOffset>
                    </wp:positionH>
                    <wp:positionV relativeFrom="paragraph">
                      <wp:posOffset>3425825</wp:posOffset>
                    </wp:positionV>
                    <wp:extent cx="3726180" cy="2186940"/>
                    <wp:effectExtent l="0" t="0" r="7620" b="3810"/>
                    <wp:wrapNone/>
                    <wp:docPr id="15" name="Text Box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26180" cy="21869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id w:val="747619727"/>
                                  <w:docPartObj>
                                    <w:docPartGallery w:val="Table of Contents"/>
                                    <w:docPartUnique/>
                                  </w:docPartObj>
                                </w:sdtPr>
                                <w:sdtEndPr>
                                  <w:rPr>
                                    <w:rFonts w:asciiTheme="minorHAnsi" w:eastAsiaTheme="minorHAnsi" w:hAnsiTheme="minorHAnsi" w:cstheme="minorBidi"/>
                                    <w:b/>
                                    <w:bCs/>
                                    <w:color w:val="auto"/>
                                    <w:kern w:val="2"/>
                                    <w:sz w:val="22"/>
                                    <w:szCs w:val="20"/>
                                    <w:lang w:val="en-US" w:eastAsia="ja-JP"/>
                                    <w14:ligatures w14:val="standard"/>
                                  </w:rPr>
                                </w:sdtEndPr>
                                <w:sdtContent>
                                  <w:p w14:paraId="4FC1F900" w14:textId="1A01B28A" w:rsidR="00723FD6" w:rsidRDefault="00723FD6">
                                    <w:pPr>
                                      <w:pStyle w:val="TOCHeading"/>
                                    </w:pPr>
                                    <w:r>
                                      <w:t>Contents</w:t>
                                    </w:r>
                                  </w:p>
                                  <w:p w14:paraId="3F65D329" w14:textId="472E904F" w:rsidR="00723FD6" w:rsidRDefault="00723FD6">
                                    <w:pPr>
                                      <w:pStyle w:val="TOC2"/>
                                      <w:tabs>
                                        <w:tab w:val="right" w:leader="dot" w:pos="14390"/>
                                      </w:tabs>
                                      <w:rPr>
                                        <w:noProof/>
                                      </w:rPr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TOC \o "1-3" \h \z \u </w:instrText>
                                    </w:r>
                                    <w:r>
                                      <w:fldChar w:fldCharType="separate"/>
                                    </w:r>
                                    <w:hyperlink w:anchor="_Toc239321491" w:history="1">
                                      <w:r w:rsidRPr="00B66518">
                                        <w:rPr>
                                          <w:rStyle w:val="Hyperlink"/>
                                          <w:b/>
                                          <w:bCs/>
                                          <w:noProof/>
                                        </w:rPr>
                                        <w:t>We know design</w: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instrText xml:space="preserve"> PAGEREF _Toc239321491 \h </w:instrTex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end"/>
                                      </w:r>
                                    </w:hyperlink>
                                  </w:p>
                                  <w:p w14:paraId="40629DF1" w14:textId="267C81AC" w:rsidR="00723FD6" w:rsidRDefault="00723FD6">
                                    <w:pPr>
                                      <w:pStyle w:val="TOC2"/>
                                      <w:tabs>
                                        <w:tab w:val="right" w:leader="dot" w:pos="14390"/>
                                      </w:tabs>
                                      <w:rPr>
                                        <w:noProof/>
                                      </w:rPr>
                                    </w:pPr>
                                    <w:hyperlink w:anchor="_Toc239321492" w:history="1">
                                      <w:r w:rsidRPr="00B66518">
                                        <w:rPr>
                                          <w:rStyle w:val="Hyperlink"/>
                                          <w:b/>
                                          <w:bCs/>
                                          <w:noProof/>
                                        </w:rPr>
                                        <w:t>Our clients</w: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instrText xml:space="preserve"> PAGEREF _Toc239321492 \h </w:instrTex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end"/>
                                      </w:r>
                                    </w:hyperlink>
                                  </w:p>
                                  <w:p w14:paraId="2251FC6C" w14:textId="5281ED42" w:rsidR="00723FD6" w:rsidRDefault="00723FD6">
                                    <w:pPr>
                                      <w:pStyle w:val="TOC3"/>
                                      <w:tabs>
                                        <w:tab w:val="right" w:leader="dot" w:pos="14390"/>
                                      </w:tabs>
                                      <w:rPr>
                                        <w:noProof/>
                                      </w:rPr>
                                    </w:pPr>
                                    <w:hyperlink w:anchor="_Toc239321493" w:history="1">
                                      <w:r w:rsidRPr="00B66518">
                                        <w:rPr>
                                          <w:rStyle w:val="Hyperlink"/>
                                          <w:noProof/>
                                        </w:rPr>
                                        <w:t>Our mission</w: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instrText xml:space="preserve"> PAGEREF _Toc239321493 \h </w:instrTex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end"/>
                                      </w:r>
                                    </w:hyperlink>
                                  </w:p>
                                  <w:p w14:paraId="3E4D74DB" w14:textId="2EE0AF05" w:rsidR="00723FD6" w:rsidRDefault="00723FD6">
                                    <w:pPr>
                                      <w:pStyle w:val="TOC3"/>
                                      <w:tabs>
                                        <w:tab w:val="right" w:leader="dot" w:pos="14390"/>
                                      </w:tabs>
                                      <w:rPr>
                                        <w:noProof/>
                                      </w:rPr>
                                    </w:pPr>
                                    <w:hyperlink w:anchor="_Toc239321494" w:history="1">
                                      <w:r w:rsidRPr="00B66518">
                                        <w:rPr>
                                          <w:rStyle w:val="Hyperlink"/>
                                          <w:noProof/>
                                        </w:rPr>
                                        <w:t>About us</w: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instrText xml:space="preserve"> PAGEREF _Toc239321494 \h </w:instrTex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end"/>
                                      </w:r>
                                    </w:hyperlink>
                                  </w:p>
                                  <w:p w14:paraId="3C88C32F" w14:textId="1CE65F1E" w:rsidR="00723FD6" w:rsidRDefault="00723FD6">
                                    <w:pPr>
                                      <w:pStyle w:val="TOC3"/>
                                      <w:tabs>
                                        <w:tab w:val="right" w:leader="dot" w:pos="14390"/>
                                      </w:tabs>
                                      <w:rPr>
                                        <w:noProof/>
                                      </w:rPr>
                                    </w:pPr>
                                    <w:hyperlink w:anchor="_Toc239321495" w:history="1">
                                      <w:r w:rsidRPr="00B66518">
                                        <w:rPr>
                                          <w:rStyle w:val="Hyperlink"/>
                                          <w:noProof/>
                                        </w:rPr>
                                        <w:t>Contact us</w: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instrText xml:space="preserve"> PAGEREF _Toc239321495 \h </w:instrTex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end"/>
                                      </w:r>
                                    </w:hyperlink>
                                  </w:p>
                                  <w:p w14:paraId="65B4C2CE" w14:textId="69B712CF" w:rsidR="00723FD6" w:rsidRDefault="00723FD6">
                                    <w:pPr>
                                      <w:pStyle w:val="TOC3"/>
                                      <w:tabs>
                                        <w:tab w:val="right" w:leader="dot" w:pos="14390"/>
                                      </w:tabs>
                                      <w:rPr>
                                        <w:noProof/>
                                      </w:rPr>
                                    </w:pPr>
                                    <w:hyperlink w:anchor="_Toc239321496" w:history="1">
                                      <w:r w:rsidRPr="00B66518">
                                        <w:rPr>
                                          <w:rStyle w:val="Hyperlink"/>
                                          <w:noProof/>
                                        </w:rPr>
                                        <w:t>Visit us on the Web:</w: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tab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instrText xml:space="preserve"> PAGEREF _Toc239321496 \h </w:instrTex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noProof/>
                                          <w:webHidden/>
                                        </w:rPr>
                                        <w:fldChar w:fldCharType="end"/>
                                      </w:r>
                                    </w:hyperlink>
                                  </w:p>
                                  <w:p w14:paraId="5F7A59DA" w14:textId="2F59904D" w:rsidR="00723FD6" w:rsidRDefault="00723FD6">
                                    <w:r>
                                      <w:rPr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</w:p>
                                </w:sdtContent>
                              </w:sdt>
                              <w:p w14:paraId="67062072" w14:textId="25372638" w:rsidR="00723FD6" w:rsidRDefault="00723FD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23E06F0" id="Text Box 15" o:spid="_x0000_s1031" type="#_x0000_t202" style="position:absolute;margin-left:367.2pt;margin-top:269.75pt;width:293.4pt;height:172.2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" fillcolor="white [3201]" stroked="f" strokeweight=".5pt">
                    <v:textbox>
                      <w:txbxContent>
                        <w:sdt>
                          <w:sdtPr>
                            <w:id w:val="747619727"/>
                            <w:docPartObj>
                              <w:docPartGallery w:val="Table of Contents"/>
                              <w:docPartUnique/>
                            </w:docPartObj>
                          </w:sdtPr>
                          <w:sdtEndPr>
                            <w:rPr>
                              <w:rFonts w:asciiTheme="minorHAnsi" w:eastAsiaTheme="minorHAnsi" w:hAnsiTheme="minorHAnsi" w:cstheme="minorBidi"/>
                              <w:b/>
                              <w:bCs/>
                              <w:color w:val="auto"/>
                              <w:kern w:val="2"/>
                              <w:sz w:val="22"/>
                              <w:szCs w:val="20"/>
                              <w:lang w:val="en-US" w:eastAsia="ja-JP"/>
                              <w14:ligatures w14:val="standard"/>
                            </w:rPr>
                          </w:sdtEndPr>
                          <w:sdtContent>
                            <w:p w14:paraId="4FC1F900" w14:textId="1A01B28A" w:rsidR="00723FD6" w:rsidRDefault="00723FD6">
                              <w:pPr>
                                <w:pStyle w:val="TOCHeading"/>
                              </w:pPr>
                              <w:r>
                                <w:t>Contents</w:t>
                              </w:r>
                            </w:p>
                            <w:p w14:paraId="3F65D329" w14:textId="472E904F" w:rsidR="00723FD6" w:rsidRDefault="00723FD6">
                              <w:pPr>
                                <w:pStyle w:val="TOC2"/>
                                <w:tabs>
                                  <w:tab w:val="right" w:leader="dot" w:pos="14390"/>
                                </w:tabs>
                                <w:rPr>
                                  <w:noProof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TOC \o "1-3" \h \z \u </w:instrText>
                              </w:r>
                              <w:r>
                                <w:fldChar w:fldCharType="separate"/>
                              </w:r>
                              <w:hyperlink w:anchor="_Toc239321491" w:history="1">
                                <w:r w:rsidRPr="00B66518">
                                  <w:rPr>
                                    <w:rStyle w:val="Hyperlink"/>
                                    <w:b/>
                                    <w:bCs/>
                                    <w:noProof/>
                                  </w:rPr>
                                  <w:t>We know design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_Toc239321491 \h </w:instrTex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>1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40629DF1" w14:textId="267C81AC" w:rsidR="00723FD6" w:rsidRDefault="00723FD6">
                              <w:pPr>
                                <w:pStyle w:val="TOC2"/>
                                <w:tabs>
                                  <w:tab w:val="right" w:leader="dot" w:pos="14390"/>
                                </w:tabs>
                                <w:rPr>
                                  <w:noProof/>
                                </w:rPr>
                              </w:pPr>
                              <w:hyperlink w:anchor="_Toc239321492" w:history="1">
                                <w:r w:rsidRPr="00B66518">
                                  <w:rPr>
                                    <w:rStyle w:val="Hyperlink"/>
                                    <w:b/>
                                    <w:bCs/>
                                    <w:noProof/>
                                  </w:rPr>
                                  <w:t>Our clients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_Toc239321492 \h </w:instrTex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2251FC6C" w14:textId="5281ED42" w:rsidR="00723FD6" w:rsidRDefault="00723FD6">
                              <w:pPr>
                                <w:pStyle w:val="TOC3"/>
                                <w:tabs>
                                  <w:tab w:val="right" w:leader="dot" w:pos="14390"/>
                                </w:tabs>
                                <w:rPr>
                                  <w:noProof/>
                                </w:rPr>
                              </w:pPr>
                              <w:hyperlink w:anchor="_Toc239321493" w:history="1">
                                <w:r w:rsidRPr="00B66518">
                                  <w:rPr>
                                    <w:rStyle w:val="Hyperlink"/>
                                    <w:noProof/>
                                  </w:rPr>
                                  <w:t>Our mission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_Toc239321493 \h </w:instrTex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3E4D74DB" w14:textId="2EE0AF05" w:rsidR="00723FD6" w:rsidRDefault="00723FD6">
                              <w:pPr>
                                <w:pStyle w:val="TOC3"/>
                                <w:tabs>
                                  <w:tab w:val="right" w:leader="dot" w:pos="14390"/>
                                </w:tabs>
                                <w:rPr>
                                  <w:noProof/>
                                </w:rPr>
                              </w:pPr>
                              <w:hyperlink w:anchor="_Toc239321494" w:history="1">
                                <w:r w:rsidRPr="00B66518">
                                  <w:rPr>
                                    <w:rStyle w:val="Hyperlink"/>
                                    <w:noProof/>
                                  </w:rPr>
                                  <w:t>About us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_Toc239321494 \h </w:instrTex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3C88C32F" w14:textId="1CE65F1E" w:rsidR="00723FD6" w:rsidRDefault="00723FD6">
                              <w:pPr>
                                <w:pStyle w:val="TOC3"/>
                                <w:tabs>
                                  <w:tab w:val="right" w:leader="dot" w:pos="14390"/>
                                </w:tabs>
                                <w:rPr>
                                  <w:noProof/>
                                </w:rPr>
                              </w:pPr>
                              <w:hyperlink w:anchor="_Toc239321495" w:history="1">
                                <w:r w:rsidRPr="00B66518">
                                  <w:rPr>
                                    <w:rStyle w:val="Hyperlink"/>
                                    <w:noProof/>
                                  </w:rPr>
                                  <w:t>Contact us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_Toc239321495 \h </w:instrTex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65B4C2CE" w14:textId="69B712CF" w:rsidR="00723FD6" w:rsidRDefault="00723FD6">
                              <w:pPr>
                                <w:pStyle w:val="TOC3"/>
                                <w:tabs>
                                  <w:tab w:val="right" w:leader="dot" w:pos="14390"/>
                                </w:tabs>
                                <w:rPr>
                                  <w:noProof/>
                                </w:rPr>
                              </w:pPr>
                              <w:hyperlink w:anchor="_Toc239321496" w:history="1">
                                <w:r w:rsidRPr="00B66518">
                                  <w:rPr>
                                    <w:rStyle w:val="Hyperlink"/>
                                    <w:noProof/>
                                  </w:rPr>
                                  <w:t>Visit us on the Web: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ab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instrText xml:space="preserve"> PAGEREF _Toc239321496 \h </w:instrTex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  <w:webHidden/>
                                  </w:rPr>
                                  <w:fldChar w:fldCharType="end"/>
                                </w:r>
                              </w:hyperlink>
                            </w:p>
                            <w:p w14:paraId="5F7A59DA" w14:textId="2F59904D" w:rsidR="00723FD6" w:rsidRDefault="00723FD6">
                              <w:r>
                                <w:rPr>
                                  <w:b/>
                                  <w:bCs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67062072" w14:textId="25372638" w:rsidR="00723FD6" w:rsidRDefault="00723FD6"/>
                      </w:txbxContent>
                    </v:textbox>
                  </v:shape>
                </w:pict>
              </mc:Fallback>
            </mc:AlternateContent>
          </w:r>
          <w:r w:rsidR="008E1B99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5071E6E1" wp14:editId="78127ABE">
                    <wp:simplePos x="0" y="0"/>
                    <wp:positionH relativeFrom="page">
                      <wp:posOffset>6568440</wp:posOffset>
                    </wp:positionH>
                    <wp:positionV relativeFrom="page">
                      <wp:posOffset>6301740</wp:posOffset>
                    </wp:positionV>
                    <wp:extent cx="1264920" cy="26860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26492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2C33CE0" w14:textId="7BCB2A86" w:rsidR="00572C57" w:rsidRDefault="00572C57">
                                <w:pPr>
                                  <w:pStyle w:val="NoSpacing"/>
                                </w:pPr>
                                <w:sdt>
                                  <w:sdt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t>Joe Hudson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071E6E1" id="Text Box 465" o:spid="_x0000_s1032" type="#_x0000_t202" style="position:absolute;margin-left:517.2pt;margin-top:496.2pt;width:99.6pt;height:21.1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" filled="f" stroked="f" strokeweight=".5pt">
                    <v:textbox style="mso-fit-shape-to-text:t">
                      <w:txbxContent>
                        <w:p w14:paraId="42C33CE0" w14:textId="7BCB2A86" w:rsidR="00572C57" w:rsidRDefault="00572C57">
                          <w:pPr>
                            <w:pStyle w:val="NoSpacing"/>
                          </w:pPr>
                          <w:sdt>
                            <w:sdt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t>Joe Hudson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36774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7D31D298" wp14:editId="7C1EEEC6">
                    <wp:simplePos x="0" y="0"/>
                    <wp:positionH relativeFrom="page">
                      <wp:posOffset>560705</wp:posOffset>
                    </wp:positionH>
                    <wp:positionV relativeFrom="margin">
                      <wp:align>center</wp:align>
                    </wp:positionV>
                    <wp:extent cx="2875915" cy="3017520"/>
                    <wp:effectExtent l="0" t="0" r="0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3965493" w14:textId="77777777" w:rsidR="00572C57" w:rsidRDefault="00572C57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  <w:lang w:val="en-GB"/>
                                      </w:rPr>
                                      <w:t>[Draw your reader in with an engaging abstract. It is typically a short summary of the document. When you’re ready to add your content, just click here and start typing.]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7D31D298" id="Rectangle 467" o:spid="_x0000_s1033" style="position:absolute;margin-left:44.15pt;margin-top:0;width:226.45pt;height:237.6pt;z-index:251669504;visibility:visible;mso-wrap-style:square;mso-width-percent:370;mso-height-percent:300;mso-wrap-distance-left:9pt;mso-wrap-distance-top:0;mso-wrap-distance-right:9pt;mso-wrap-distance-bottom:0;mso-position-horizontal:absolute;mso-position-horizontal-relative:page;mso-position-vertical:center;mso-position-vertical-relative:margin;mso-width-percent:370;mso-height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OCG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" fillcolor="#455f51 [3215]" stroked="f" strokeweight="1pt">
                    <v:textbox inset="14.4pt,14.4pt,14.4pt,28.8pt">
                      <w:txbxContent>
                        <w:p w14:paraId="63965493" w14:textId="77777777" w:rsidR="00572C57" w:rsidRDefault="00572C5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FFFFFF" w:themeColor="background1"/>
                                  <w:lang w:val="en-GB"/>
                                </w:rPr>
                                <w:t>[Draw your reader in with an engaging abstract. It is typically a short summary of the document. When you’re ready to add your content, just click here and start typing.]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rect>
                </w:pict>
              </mc:Fallback>
            </mc:AlternateContent>
          </w:r>
          <w:r w:rsidR="00572C57">
            <w:rPr>
              <w:rFonts w:asciiTheme="majorHAnsi" w:eastAsiaTheme="majorEastAsia" w:hAnsiTheme="majorHAnsi" w:cstheme="majorBidi"/>
              <w:bCs/>
              <w:color w:val="000000" w:themeColor="text1"/>
              <w:sz w:val="48"/>
            </w:rPr>
            <w:br w:type="page"/>
          </w:r>
        </w:p>
      </w:sdtContent>
    </w:sdt>
    <w:p w14:paraId="5B77E0DC" w14:textId="210A75DE" w:rsidR="00F33C34" w:rsidRDefault="006A4450">
      <w:r>
        <w:rPr>
          <w:noProof/>
        </w:rPr>
        <w:lastRenderedPageBreak/>
        <w:drawing>
          <wp:anchor distT="0" distB="0" distL="114300" distR="114300" simplePos="0" relativeHeight="251654144" behindDoc="1" locked="1" layoutInCell="1" allowOverlap="1" wp14:anchorId="08BA360B" wp14:editId="58C7DBDA">
            <wp:simplePos x="0" y="0"/>
            <wp:positionH relativeFrom="column">
              <wp:posOffset>1075690</wp:posOffset>
            </wp:positionH>
            <wp:positionV relativeFrom="paragraph">
              <wp:posOffset>0</wp:posOffset>
            </wp:positionV>
            <wp:extent cx="8522208" cy="5303836"/>
            <wp:effectExtent l="0" t="0" r="0" b="0"/>
            <wp:wrapNone/>
            <wp:docPr id="35" name="Picture 35" descr="Close up of plants on a coffee table in front of a couch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Close up of plants on a coffee table in front of a couch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 flipH="1">
                      <a:off x="0" y="0"/>
                      <a:ext cx="8522208" cy="5303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1" locked="1" layoutInCell="1" allowOverlap="1" wp14:anchorId="2EEB4B23" wp14:editId="064A2738">
                <wp:simplePos x="0" y="0"/>
                <wp:positionH relativeFrom="column">
                  <wp:posOffset>-533400</wp:posOffset>
                </wp:positionH>
                <wp:positionV relativeFrom="paragraph">
                  <wp:posOffset>-25400</wp:posOffset>
                </wp:positionV>
                <wp:extent cx="10250424" cy="7927848"/>
                <wp:effectExtent l="0" t="0" r="0" b="0"/>
                <wp:wrapNone/>
                <wp:docPr id="12" name="Group 1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50424" cy="7927848"/>
                          <a:chOff x="0" y="0"/>
                          <a:chExt cx="10219760" cy="7916069"/>
                        </a:xfrm>
                      </wpg:grpSpPr>
                      <wps:wsp>
                        <wps:cNvPr id="19" name="Rectangle 35"/>
                        <wps:cNvSpPr/>
                        <wps:spPr>
                          <a:xfrm>
                            <a:off x="3433157" y="2169622"/>
                            <a:ext cx="3467971" cy="5745510"/>
                          </a:xfrm>
                          <a:custGeom>
                            <a:avLst/>
                            <a:gdLst>
                              <a:gd name="connsiteX0" fmla="*/ 0 w 3313465"/>
                              <a:gd name="connsiteY0" fmla="*/ 0 h 4977158"/>
                              <a:gd name="connsiteX1" fmla="*/ 3313465 w 3313465"/>
                              <a:gd name="connsiteY1" fmla="*/ 0 h 4977158"/>
                              <a:gd name="connsiteX2" fmla="*/ 3313465 w 3313465"/>
                              <a:gd name="connsiteY2" fmla="*/ 4977158 h 4977158"/>
                              <a:gd name="connsiteX3" fmla="*/ 0 w 3313465"/>
                              <a:gd name="connsiteY3" fmla="*/ 4977158 h 4977158"/>
                              <a:gd name="connsiteX4" fmla="*/ 0 w 3313465"/>
                              <a:gd name="connsiteY4" fmla="*/ 0 h 4977158"/>
                              <a:gd name="connsiteX0" fmla="*/ 0 w 3313465"/>
                              <a:gd name="connsiteY0" fmla="*/ 0 h 4977158"/>
                              <a:gd name="connsiteX1" fmla="*/ 3300765 w 3313465"/>
                              <a:gd name="connsiteY1" fmla="*/ 1689100 h 4977158"/>
                              <a:gd name="connsiteX2" fmla="*/ 3313465 w 3313465"/>
                              <a:gd name="connsiteY2" fmla="*/ 4977158 h 4977158"/>
                              <a:gd name="connsiteX3" fmla="*/ 0 w 3313465"/>
                              <a:gd name="connsiteY3" fmla="*/ 4977158 h 4977158"/>
                              <a:gd name="connsiteX4" fmla="*/ 0 w 3313465"/>
                              <a:gd name="connsiteY4" fmla="*/ 0 h 4977158"/>
                              <a:gd name="connsiteX0" fmla="*/ 0 w 3313465"/>
                              <a:gd name="connsiteY0" fmla="*/ 0 h 4977158"/>
                              <a:gd name="connsiteX1" fmla="*/ 3300765 w 3313465"/>
                              <a:gd name="connsiteY1" fmla="*/ 1689100 h 4977158"/>
                              <a:gd name="connsiteX2" fmla="*/ 3313465 w 3313465"/>
                              <a:gd name="connsiteY2" fmla="*/ 4977158 h 4977158"/>
                              <a:gd name="connsiteX3" fmla="*/ 0 w 3313465"/>
                              <a:gd name="connsiteY3" fmla="*/ 4977158 h 4977158"/>
                              <a:gd name="connsiteX4" fmla="*/ 0 w 3313465"/>
                              <a:gd name="connsiteY4" fmla="*/ 0 h 4977158"/>
                              <a:gd name="connsiteX0" fmla="*/ 0 w 3313465"/>
                              <a:gd name="connsiteY0" fmla="*/ 0 h 4977158"/>
                              <a:gd name="connsiteX1" fmla="*/ 3300765 w 3313465"/>
                              <a:gd name="connsiteY1" fmla="*/ 1689100 h 4977158"/>
                              <a:gd name="connsiteX2" fmla="*/ 3313465 w 3313465"/>
                              <a:gd name="connsiteY2" fmla="*/ 4977158 h 4977158"/>
                              <a:gd name="connsiteX3" fmla="*/ 0 w 3313465"/>
                              <a:gd name="connsiteY3" fmla="*/ 4977158 h 4977158"/>
                              <a:gd name="connsiteX4" fmla="*/ 0 w 3313465"/>
                              <a:gd name="connsiteY4" fmla="*/ 0 h 4977158"/>
                              <a:gd name="connsiteX0" fmla="*/ 0 w 3313465"/>
                              <a:gd name="connsiteY0" fmla="*/ 0 h 4977158"/>
                              <a:gd name="connsiteX1" fmla="*/ 3300765 w 3313465"/>
                              <a:gd name="connsiteY1" fmla="*/ 1625600 h 4977158"/>
                              <a:gd name="connsiteX2" fmla="*/ 3313465 w 3313465"/>
                              <a:gd name="connsiteY2" fmla="*/ 4977158 h 4977158"/>
                              <a:gd name="connsiteX3" fmla="*/ 0 w 3313465"/>
                              <a:gd name="connsiteY3" fmla="*/ 4977158 h 4977158"/>
                              <a:gd name="connsiteX4" fmla="*/ 0 w 3313465"/>
                              <a:gd name="connsiteY4" fmla="*/ 0 h 4977158"/>
                              <a:gd name="connsiteX0" fmla="*/ 0 w 3313465"/>
                              <a:gd name="connsiteY0" fmla="*/ 0 h 4977158"/>
                              <a:gd name="connsiteX1" fmla="*/ 3300765 w 3313465"/>
                              <a:gd name="connsiteY1" fmla="*/ 1625600 h 4977158"/>
                              <a:gd name="connsiteX2" fmla="*/ 3313465 w 3313465"/>
                              <a:gd name="connsiteY2" fmla="*/ 4977158 h 4977158"/>
                              <a:gd name="connsiteX3" fmla="*/ 0 w 3313465"/>
                              <a:gd name="connsiteY3" fmla="*/ 4977158 h 4977158"/>
                              <a:gd name="connsiteX4" fmla="*/ 0 w 3313465"/>
                              <a:gd name="connsiteY4" fmla="*/ 0 h 4977158"/>
                              <a:gd name="connsiteX0" fmla="*/ 0 w 3313465"/>
                              <a:gd name="connsiteY0" fmla="*/ 0 h 4977158"/>
                              <a:gd name="connsiteX1" fmla="*/ 3300765 w 3313465"/>
                              <a:gd name="connsiteY1" fmla="*/ 1625600 h 4977158"/>
                              <a:gd name="connsiteX2" fmla="*/ 3313465 w 3313465"/>
                              <a:gd name="connsiteY2" fmla="*/ 4977158 h 4977158"/>
                              <a:gd name="connsiteX3" fmla="*/ 0 w 3313465"/>
                              <a:gd name="connsiteY3" fmla="*/ 4977158 h 4977158"/>
                              <a:gd name="connsiteX4" fmla="*/ 0 w 3313465"/>
                              <a:gd name="connsiteY4" fmla="*/ 0 h 4977158"/>
                              <a:gd name="connsiteX0" fmla="*/ 0 w 3314686"/>
                              <a:gd name="connsiteY0" fmla="*/ 0 h 4977158"/>
                              <a:gd name="connsiteX1" fmla="*/ 3313465 w 3314686"/>
                              <a:gd name="connsiteY1" fmla="*/ 1689100 h 4977158"/>
                              <a:gd name="connsiteX2" fmla="*/ 3313465 w 3314686"/>
                              <a:gd name="connsiteY2" fmla="*/ 4977158 h 4977158"/>
                              <a:gd name="connsiteX3" fmla="*/ 0 w 3314686"/>
                              <a:gd name="connsiteY3" fmla="*/ 4977158 h 4977158"/>
                              <a:gd name="connsiteX4" fmla="*/ 0 w 3314686"/>
                              <a:gd name="connsiteY4" fmla="*/ 0 h 4977158"/>
                              <a:gd name="connsiteX0" fmla="*/ 0 w 3314686"/>
                              <a:gd name="connsiteY0" fmla="*/ 0 h 4977158"/>
                              <a:gd name="connsiteX1" fmla="*/ 3313465 w 3314686"/>
                              <a:gd name="connsiteY1" fmla="*/ 1612900 h 4977158"/>
                              <a:gd name="connsiteX2" fmla="*/ 3313465 w 3314686"/>
                              <a:gd name="connsiteY2" fmla="*/ 4977158 h 4977158"/>
                              <a:gd name="connsiteX3" fmla="*/ 0 w 3314686"/>
                              <a:gd name="connsiteY3" fmla="*/ 4977158 h 4977158"/>
                              <a:gd name="connsiteX4" fmla="*/ 0 w 3314686"/>
                              <a:gd name="connsiteY4" fmla="*/ 0 h 497715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14686" h="4977158">
                                <a:moveTo>
                                  <a:pt x="0" y="0"/>
                                </a:moveTo>
                                <a:cubicBezTo>
                                  <a:pt x="1112955" y="194733"/>
                                  <a:pt x="2048110" y="541867"/>
                                  <a:pt x="3313465" y="1612900"/>
                                </a:cubicBezTo>
                                <a:cubicBezTo>
                                  <a:pt x="3317698" y="2708919"/>
                                  <a:pt x="3309232" y="3881139"/>
                                  <a:pt x="3313465" y="4977158"/>
                                </a:cubicBezTo>
                                <a:lnTo>
                                  <a:pt x="0" y="49771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Freeform 14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 flipH="1">
                            <a:off x="0" y="0"/>
                            <a:ext cx="3448049" cy="7915274"/>
                          </a:xfrm>
                          <a:custGeom>
                            <a:avLst/>
                            <a:gdLst>
                              <a:gd name="T0" fmla="*/ 1061 w 1061"/>
                              <a:gd name="T1" fmla="*/ 0 h 2448"/>
                              <a:gd name="T2" fmla="*/ 1061 w 1061"/>
                              <a:gd name="T3" fmla="*/ 1781 h 2448"/>
                              <a:gd name="T4" fmla="*/ 56 w 1061"/>
                              <a:gd name="T5" fmla="*/ 2448 h 2448"/>
                              <a:gd name="T6" fmla="*/ 0 w 1061"/>
                              <a:gd name="T7" fmla="*/ 2448 h 2448"/>
                              <a:gd name="T8" fmla="*/ 0 w 1061"/>
                              <a:gd name="T9" fmla="*/ 0 h 2448"/>
                              <a:gd name="T10" fmla="*/ 1061 w 1061"/>
                              <a:gd name="T11" fmla="*/ 0 h 24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061" h="2448">
                                <a:moveTo>
                                  <a:pt x="1061" y="0"/>
                                </a:moveTo>
                                <a:cubicBezTo>
                                  <a:pt x="1061" y="1781"/>
                                  <a:pt x="1061" y="1781"/>
                                  <a:pt x="1061" y="1781"/>
                                </a:cubicBezTo>
                                <a:cubicBezTo>
                                  <a:pt x="456" y="1853"/>
                                  <a:pt x="166" y="2257"/>
                                  <a:pt x="56" y="2448"/>
                                </a:cubicBezTo>
                                <a:cubicBezTo>
                                  <a:pt x="0" y="2448"/>
                                  <a:pt x="0" y="2448"/>
                                  <a:pt x="0" y="2448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10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" name="Freeform 15"/>
                        <wps:cNvSpPr>
                          <a:spLocks/>
                        </wps:cNvSpPr>
                        <wps:spPr bwMode="auto">
                          <a:xfrm flipH="1">
                            <a:off x="6841375" y="3931920"/>
                            <a:ext cx="3378385" cy="2615168"/>
                          </a:xfrm>
                          <a:custGeom>
                            <a:avLst/>
                            <a:gdLst>
                              <a:gd name="T0" fmla="*/ 1047 w 1047"/>
                              <a:gd name="T1" fmla="*/ 0 h 809"/>
                              <a:gd name="T2" fmla="*/ 1047 w 1047"/>
                              <a:gd name="T3" fmla="*/ 809 h 809"/>
                              <a:gd name="T4" fmla="*/ 0 w 1047"/>
                              <a:gd name="T5" fmla="*/ 809 h 809"/>
                              <a:gd name="T6" fmla="*/ 0 w 1047"/>
                              <a:gd name="T7" fmla="*/ 297 h 809"/>
                              <a:gd name="T8" fmla="*/ 1047 w 1047"/>
                              <a:gd name="T9" fmla="*/ 0 h 8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47" h="809">
                                <a:moveTo>
                                  <a:pt x="1047" y="0"/>
                                </a:moveTo>
                                <a:cubicBezTo>
                                  <a:pt x="1047" y="809"/>
                                  <a:pt x="1047" y="809"/>
                                  <a:pt x="1047" y="809"/>
                                </a:cubicBezTo>
                                <a:cubicBezTo>
                                  <a:pt x="0" y="809"/>
                                  <a:pt x="0" y="809"/>
                                  <a:pt x="0" y="809"/>
                                </a:cubicBezTo>
                                <a:cubicBezTo>
                                  <a:pt x="0" y="297"/>
                                  <a:pt x="0" y="297"/>
                                  <a:pt x="0" y="297"/>
                                </a:cubicBezTo>
                                <a:cubicBezTo>
                                  <a:pt x="610" y="380"/>
                                  <a:pt x="945" y="142"/>
                                  <a:pt x="104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3" name="Freeform 16"/>
                        <wps:cNvSpPr>
                          <a:spLocks/>
                        </wps:cNvSpPr>
                        <wps:spPr bwMode="auto">
                          <a:xfrm flipH="1">
                            <a:off x="6841375" y="3931920"/>
                            <a:ext cx="3378385" cy="2822072"/>
                          </a:xfrm>
                          <a:custGeom>
                            <a:avLst/>
                            <a:gdLst>
                              <a:gd name="T0" fmla="*/ 1047 w 1047"/>
                              <a:gd name="T1" fmla="*/ 0 h 873"/>
                              <a:gd name="T2" fmla="*/ 1047 w 1047"/>
                              <a:gd name="T3" fmla="*/ 873 h 873"/>
                              <a:gd name="T4" fmla="*/ 0 w 1047"/>
                              <a:gd name="T5" fmla="*/ 873 h 873"/>
                              <a:gd name="T6" fmla="*/ 0 w 1047"/>
                              <a:gd name="T7" fmla="*/ 361 h 873"/>
                              <a:gd name="T8" fmla="*/ 1047 w 1047"/>
                              <a:gd name="T9" fmla="*/ 0 h 8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47" h="873">
                                <a:moveTo>
                                  <a:pt x="1047" y="0"/>
                                </a:moveTo>
                                <a:cubicBezTo>
                                  <a:pt x="1047" y="873"/>
                                  <a:pt x="1047" y="873"/>
                                  <a:pt x="1047" y="873"/>
                                </a:cubicBezTo>
                                <a:cubicBezTo>
                                  <a:pt x="0" y="873"/>
                                  <a:pt x="0" y="873"/>
                                  <a:pt x="0" y="873"/>
                                </a:cubicBezTo>
                                <a:cubicBezTo>
                                  <a:pt x="0" y="361"/>
                                  <a:pt x="0" y="361"/>
                                  <a:pt x="0" y="361"/>
                                </a:cubicBezTo>
                                <a:cubicBezTo>
                                  <a:pt x="610" y="444"/>
                                  <a:pt x="945" y="142"/>
                                  <a:pt x="104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" name="Freeform 19"/>
                        <wps:cNvSpPr>
                          <a:spLocks/>
                        </wps:cNvSpPr>
                        <wps:spPr bwMode="auto">
                          <a:xfrm flipH="1">
                            <a:off x="3449782" y="1695797"/>
                            <a:ext cx="3393892" cy="2360148"/>
                          </a:xfrm>
                          <a:custGeom>
                            <a:avLst/>
                            <a:gdLst>
                              <a:gd name="T0" fmla="*/ 1060 w 1060"/>
                              <a:gd name="T1" fmla="*/ 0 h 730"/>
                              <a:gd name="T2" fmla="*/ 1060 w 1060"/>
                              <a:gd name="T3" fmla="*/ 151 h 730"/>
                              <a:gd name="T4" fmla="*/ 611 w 1060"/>
                              <a:gd name="T5" fmla="*/ 293 h 730"/>
                              <a:gd name="T6" fmla="*/ 0 w 1060"/>
                              <a:gd name="T7" fmla="*/ 730 h 730"/>
                              <a:gd name="T8" fmla="*/ 0 w 1060"/>
                              <a:gd name="T9" fmla="*/ 690 h 730"/>
                              <a:gd name="T10" fmla="*/ 876 w 1060"/>
                              <a:gd name="T11" fmla="*/ 35 h 730"/>
                              <a:gd name="T12" fmla="*/ 1018 w 1060"/>
                              <a:gd name="T13" fmla="*/ 8 h 730"/>
                              <a:gd name="T14" fmla="*/ 1060 w 1060"/>
                              <a:gd name="T15" fmla="*/ 0 h 7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060" h="730">
                                <a:moveTo>
                                  <a:pt x="1060" y="0"/>
                                </a:moveTo>
                                <a:cubicBezTo>
                                  <a:pt x="1060" y="151"/>
                                  <a:pt x="1060" y="151"/>
                                  <a:pt x="1060" y="151"/>
                                </a:cubicBezTo>
                                <a:cubicBezTo>
                                  <a:pt x="903" y="179"/>
                                  <a:pt x="752" y="226"/>
                                  <a:pt x="611" y="293"/>
                                </a:cubicBezTo>
                                <a:cubicBezTo>
                                  <a:pt x="416" y="385"/>
                                  <a:pt x="189" y="525"/>
                                  <a:pt x="0" y="730"/>
                                </a:cubicBezTo>
                                <a:cubicBezTo>
                                  <a:pt x="0" y="690"/>
                                  <a:pt x="0" y="690"/>
                                  <a:pt x="0" y="690"/>
                                </a:cubicBezTo>
                                <a:cubicBezTo>
                                  <a:pt x="109" y="590"/>
                                  <a:pt x="514" y="135"/>
                                  <a:pt x="876" y="35"/>
                                </a:cubicBezTo>
                                <a:cubicBezTo>
                                  <a:pt x="922" y="23"/>
                                  <a:pt x="971" y="18"/>
                                  <a:pt x="1018" y="8"/>
                                </a:cubicBezTo>
                                <a:lnTo>
                                  <a:pt x="1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" name="Freeform 20"/>
                        <wps:cNvSpPr>
                          <a:spLocks/>
                        </wps:cNvSpPr>
                        <wps:spPr bwMode="auto">
                          <a:xfrm flipH="1">
                            <a:off x="3424844" y="1371600"/>
                            <a:ext cx="3418604" cy="2687344"/>
                          </a:xfrm>
                          <a:custGeom>
                            <a:avLst/>
                            <a:gdLst>
                              <a:gd name="T0" fmla="*/ 1060 w 1060"/>
                              <a:gd name="T1" fmla="*/ 0 h 831"/>
                              <a:gd name="T2" fmla="*/ 1060 w 1060"/>
                              <a:gd name="T3" fmla="*/ 152 h 831"/>
                              <a:gd name="T4" fmla="*/ 611 w 1060"/>
                              <a:gd name="T5" fmla="*/ 336 h 831"/>
                              <a:gd name="T6" fmla="*/ 0 w 1060"/>
                              <a:gd name="T7" fmla="*/ 831 h 831"/>
                              <a:gd name="T8" fmla="*/ 0 w 1060"/>
                              <a:gd name="T9" fmla="*/ 791 h 831"/>
                              <a:gd name="T10" fmla="*/ 876 w 1060"/>
                              <a:gd name="T11" fmla="*/ 53 h 831"/>
                              <a:gd name="T12" fmla="*/ 1018 w 1060"/>
                              <a:gd name="T13" fmla="*/ 13 h 831"/>
                              <a:gd name="T14" fmla="*/ 1060 w 1060"/>
                              <a:gd name="T15" fmla="*/ 0 h 8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060" h="831">
                                <a:moveTo>
                                  <a:pt x="1060" y="0"/>
                                </a:moveTo>
                                <a:cubicBezTo>
                                  <a:pt x="1060" y="152"/>
                                  <a:pt x="1060" y="152"/>
                                  <a:pt x="1060" y="152"/>
                                </a:cubicBezTo>
                                <a:cubicBezTo>
                                  <a:pt x="903" y="194"/>
                                  <a:pt x="752" y="256"/>
                                  <a:pt x="611" y="336"/>
                                </a:cubicBezTo>
                                <a:cubicBezTo>
                                  <a:pt x="416" y="447"/>
                                  <a:pt x="189" y="608"/>
                                  <a:pt x="0" y="831"/>
                                </a:cubicBezTo>
                                <a:cubicBezTo>
                                  <a:pt x="0" y="791"/>
                                  <a:pt x="0" y="791"/>
                                  <a:pt x="0" y="791"/>
                                </a:cubicBezTo>
                                <a:cubicBezTo>
                                  <a:pt x="109" y="681"/>
                                  <a:pt x="514" y="187"/>
                                  <a:pt x="876" y="53"/>
                                </a:cubicBezTo>
                                <a:cubicBezTo>
                                  <a:pt x="922" y="37"/>
                                  <a:pt x="971" y="27"/>
                                  <a:pt x="1018" y="13"/>
                                </a:cubicBezTo>
                                <a:lnTo>
                                  <a:pt x="1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4" name="Freeform 17"/>
                        <wps:cNvSpPr>
                          <a:spLocks/>
                        </wps:cNvSpPr>
                        <wps:spPr bwMode="auto">
                          <a:xfrm flipH="1">
                            <a:off x="6841375" y="4056611"/>
                            <a:ext cx="3378385" cy="3856590"/>
                          </a:xfrm>
                          <a:custGeom>
                            <a:avLst/>
                            <a:gdLst>
                              <a:gd name="T0" fmla="*/ 1047 w 1047"/>
                              <a:gd name="T1" fmla="*/ 0 h 1193"/>
                              <a:gd name="T2" fmla="*/ 1047 w 1047"/>
                              <a:gd name="T3" fmla="*/ 1193 h 1193"/>
                              <a:gd name="T4" fmla="*/ 0 w 1047"/>
                              <a:gd name="T5" fmla="*/ 1193 h 1193"/>
                              <a:gd name="T6" fmla="*/ 0 w 1047"/>
                              <a:gd name="T7" fmla="*/ 442 h 1193"/>
                              <a:gd name="T8" fmla="*/ 1047 w 1047"/>
                              <a:gd name="T9" fmla="*/ 0 h 1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47" h="1193">
                                <a:moveTo>
                                  <a:pt x="1047" y="0"/>
                                </a:moveTo>
                                <a:cubicBezTo>
                                  <a:pt x="1047" y="1193"/>
                                  <a:pt x="1047" y="1193"/>
                                  <a:pt x="1047" y="1193"/>
                                </a:cubicBezTo>
                                <a:cubicBezTo>
                                  <a:pt x="0" y="1193"/>
                                  <a:pt x="0" y="1193"/>
                                  <a:pt x="0" y="1193"/>
                                </a:cubicBezTo>
                                <a:cubicBezTo>
                                  <a:pt x="0" y="442"/>
                                  <a:pt x="0" y="442"/>
                                  <a:pt x="0" y="442"/>
                                </a:cubicBezTo>
                                <a:cubicBezTo>
                                  <a:pt x="610" y="526"/>
                                  <a:pt x="945" y="142"/>
                                  <a:pt x="104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" name="Freeform 21"/>
                        <wps:cNvSpPr>
                          <a:spLocks/>
                        </wps:cNvSpPr>
                        <wps:spPr bwMode="auto">
                          <a:xfrm flipH="1">
                            <a:off x="6849688" y="7082444"/>
                            <a:ext cx="2536154" cy="702260"/>
                          </a:xfrm>
                          <a:custGeom>
                            <a:avLst/>
                            <a:gdLst>
                              <a:gd name="T0" fmla="*/ 786 w 786"/>
                              <a:gd name="T1" fmla="*/ 29 h 138"/>
                              <a:gd name="T2" fmla="*/ 786 w 786"/>
                              <a:gd name="T3" fmla="*/ 138 h 138"/>
                              <a:gd name="T4" fmla="*/ 0 w 786"/>
                              <a:gd name="T5" fmla="*/ 138 h 138"/>
                              <a:gd name="T6" fmla="*/ 786 w 786"/>
                              <a:gd name="T7" fmla="*/ 29 h 1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86" h="138">
                                <a:moveTo>
                                  <a:pt x="786" y="29"/>
                                </a:moveTo>
                                <a:cubicBezTo>
                                  <a:pt x="786" y="138"/>
                                  <a:pt x="786" y="138"/>
                                  <a:pt x="786" y="138"/>
                                </a:cubicBezTo>
                                <a:cubicBezTo>
                                  <a:pt x="0" y="138"/>
                                  <a:pt x="0" y="138"/>
                                  <a:pt x="0" y="138"/>
                                </a:cubicBezTo>
                                <a:cubicBezTo>
                                  <a:pt x="465" y="0"/>
                                  <a:pt x="696" y="13"/>
                                  <a:pt x="786" y="2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" name="Freeform 5"/>
                        <wps:cNvSpPr>
                          <a:spLocks/>
                        </wps:cNvSpPr>
                        <wps:spPr bwMode="auto">
                          <a:xfrm flipH="1">
                            <a:off x="0" y="5644342"/>
                            <a:ext cx="3418603" cy="2271727"/>
                          </a:xfrm>
                          <a:custGeom>
                            <a:avLst/>
                            <a:gdLst>
                              <a:gd name="T0" fmla="*/ 1055 w 1055"/>
                              <a:gd name="T1" fmla="*/ 0 h 700"/>
                              <a:gd name="T2" fmla="*/ 1055 w 1055"/>
                              <a:gd name="T3" fmla="*/ 33 h 700"/>
                              <a:gd name="T4" fmla="*/ 50 w 1055"/>
                              <a:gd name="T5" fmla="*/ 700 h 700"/>
                              <a:gd name="T6" fmla="*/ 0 w 1055"/>
                              <a:gd name="T7" fmla="*/ 700 h 700"/>
                              <a:gd name="T8" fmla="*/ 1055 w 1055"/>
                              <a:gd name="T9" fmla="*/ 0 h 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55" h="700">
                                <a:moveTo>
                                  <a:pt x="1055" y="0"/>
                                </a:moveTo>
                                <a:cubicBezTo>
                                  <a:pt x="1055" y="33"/>
                                  <a:pt x="1055" y="33"/>
                                  <a:pt x="1055" y="33"/>
                                </a:cubicBezTo>
                                <a:cubicBezTo>
                                  <a:pt x="450" y="105"/>
                                  <a:pt x="160" y="509"/>
                                  <a:pt x="50" y="700"/>
                                </a:cubicBezTo>
                                <a:cubicBezTo>
                                  <a:pt x="0" y="700"/>
                                  <a:pt x="0" y="700"/>
                                  <a:pt x="0" y="700"/>
                                </a:cubicBezTo>
                                <a:cubicBezTo>
                                  <a:pt x="116" y="500"/>
                                  <a:pt x="421" y="76"/>
                                  <a:pt x="105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D6D73" id="Group 12" o:spid="_x0000_s1026" alt="&quot;&quot;" style="position:absolute;margin-left:-42pt;margin-top:-2pt;width:807.1pt;height:624.25pt;z-index:-251661312;mso-width-relative:margin;mso-height-relative:margin" coordsize="102197,79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">
                <v:shape id="Rectangle 35" o:spid="_x0000_s1027" style="position:absolute;left:34331;top:21696;width:34680;height:57455;visibility:visible;mso-wrap-style:square;v-text-anchor:middle" coordsize="3314686,4977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" path="m,c1112955,194733,2048110,541867,3313465,1612900v4233,1096019,-4233,2268239,,3364258l,4977158,,xe" fillcolor="white [3212]" stroked="f" strokeweight="1pt">
                  <v:stroke joinstyle="miter"/>
                  <v:path arrowok="t" o:connecttype="custom" o:connectlocs="0,0;3466694,1861892;3466694,5745510;0,5745510;0,0" o:connectangles="0,0,0,0,0"/>
                </v:shape>
                <v:shape id="Freeform 14" o:spid="_x0000_s1028" alt="&quot;&quot;" style="position:absolute;width:34480;height:79152;flip:x;visibility:visible;mso-wrap-style:square;v-text-anchor:top" coordsize="1061,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" path="m1061,v,1781,,1781,,1781c456,1853,166,2257,56,2448v-56,,-56,,-56,c,,,,,l1061,xe" fillcolor="#99cb38 [3204]" stroked="f">
                  <v:path arrowok="t" o:connecttype="custom" o:connectlocs="3448049,0;3448049,5758621;181989,7915274;0,7915274;0,0;3448049,0" o:connectangles="0,0,0,0,0,0"/>
                </v:shape>
                <v:shape id="Freeform 15" o:spid="_x0000_s1029" style="position:absolute;left:68413;top:39319;width:33784;height:26151;flip:x;visibility:visible;mso-wrap-style:square;v-text-anchor:top" coordsize="1047,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" path="m1047,v,809,,809,,809c,809,,809,,809,,297,,297,,297,610,380,945,142,1047,xe" fillcolor="#37a76f [3206]" stroked="f">
                  <v:path arrowok="t" o:connecttype="custom" o:connectlocs="3378385,0;3378385,2615168;0,2615168;0,960080;3378385,0" o:connectangles="0,0,0,0,0"/>
                </v:shape>
                <v:shape id="Freeform 16" o:spid="_x0000_s1030" style="position:absolute;left:68413;top:39319;width:33784;height:28220;flip:x;visibility:visible;mso-wrap-style:square;v-text-anchor:top" coordsize="1047,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" path="m1047,v,873,,873,,873c,873,,873,,873,,361,,361,,361,610,444,945,142,1047,xe" fillcolor="#99cb38 [3204]" stroked="f">
                  <v:path arrowok="t" o:connecttype="custom" o:connectlocs="3378385,0;3378385,2822072;0,2822072;0,1166974;3378385,0" o:connectangles="0,0,0,0,0"/>
                </v:shape>
                <v:shape id="Freeform 19" o:spid="_x0000_s1031" style="position:absolute;left:34497;top:16957;width:33939;height:23602;flip:x;visibility:visible;mso-wrap-style:square;v-text-anchor:top" coordsize="1060,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" path="m1060,v,151,,151,,151c903,179,752,226,611,293,416,385,189,525,,730,,690,,690,,690,109,590,514,135,876,35,922,23,971,18,1018,8l1060,xe" fillcolor="#37a76f [3206]" stroked="f">
                  <v:path arrowok="t" o:connecttype="custom" o:connectlocs="3393892,0;3393892,488195;1956291,947292;0,2360148;0,2230825;2804764,113158;3259417,25865;3393892,0" o:connectangles="0,0,0,0,0,0,0,0"/>
                </v:shape>
                <v:shape id="Freeform 20" o:spid="_x0000_s1032" style="position:absolute;left:34248;top:13716;width:34186;height:26873;flip:x;visibility:visible;mso-wrap-style:square;v-text-anchor:top" coordsize="1060,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" path="m1060,v,152,,152,,152c903,194,752,256,611,336,416,447,189,608,,831,,791,,791,,791,109,681,514,187,876,53,922,37,971,27,1018,13l1060,xe" fillcolor="#99cb38 [3204]" stroked="f">
                  <v:path arrowok="t" o:connecttype="custom" o:connectlocs="3418604,0;3418604,491548;1970535,1086580;0,2687344;0,2557989;2825186,171395;3283150,42040;3418604,0" o:connectangles="0,0,0,0,0,0,0,0"/>
                </v:shape>
                <v:shape id="Freeform 17" o:spid="_x0000_s1033" style="position:absolute;left:68413;top:40566;width:33784;height:38566;flip:x;visibility:visible;mso-wrap-style:square;v-text-anchor:top" coordsize="1047,1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" path="m1047,v,1193,,1193,,1193c,1193,,1193,,1193,,442,,442,,442,610,526,945,142,1047,xe" fillcolor="white [3212]" stroked="f">
                  <v:path arrowok="t" o:connecttype="custom" o:connectlocs="3378385,0;3378385,3856590;0,3856590;0,1428846;3378385,0" o:connectangles="0,0,0,0,0"/>
                </v:shape>
                <v:shape id="Freeform 21" o:spid="_x0000_s1034" style="position:absolute;left:68496;top:70824;width:25362;height:7023;flip:x;visibility:visible;mso-wrap-style:square;v-text-anchor:top" coordsize="786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" path="m786,29v,109,,109,,109c,138,,138,,138,465,,696,13,786,29xe" fillcolor="#37a76f [3206]" stroked="f">
                  <v:path arrowok="t" o:connecttype="custom" o:connectlocs="2536154,147576;2536154,702260;0,702260;2536154,147576" o:connectangles="0,0,0,0"/>
                </v:shape>
                <v:shape id="Freeform 5" o:spid="_x0000_s1035" style="position:absolute;top:56443;width:34186;height:22717;flip:x;visibility:visible;mso-wrap-style:square;v-text-anchor:top" coordsize="1055,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" path="m1055,v,33,,33,,33c450,105,160,509,50,700,,700,,700,,700,116,500,421,76,1055,xe" fillcolor="#37a76f [3206]" stroked="f">
                  <v:path arrowok="t" o:connecttype="custom" o:connectlocs="3418603,0;3418603,107096;162019,2271727;0,2271727;3418603,0" o:connectangles="0,0,0,0,0"/>
                </v:shape>
                <w10:anchorlock/>
              </v:group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Brochure Layout - Outside"/>
      </w:tblPr>
      <w:tblGrid>
        <w:gridCol w:w="4299"/>
        <w:gridCol w:w="637"/>
        <w:gridCol w:w="4719"/>
        <w:gridCol w:w="498"/>
        <w:gridCol w:w="4247"/>
      </w:tblGrid>
      <w:tr w:rsidR="001E0365" w:rsidRPr="00DD7039" w14:paraId="45E49ACB" w14:textId="77777777" w:rsidTr="73DA9788">
        <w:trPr>
          <w:trHeight w:val="8299"/>
          <w:jc w:val="center"/>
        </w:trPr>
        <w:tc>
          <w:tcPr>
            <w:tcW w:w="4299" w:type="dxa"/>
            <w:vMerge w:val="restart"/>
          </w:tcPr>
          <w:p w14:paraId="20FA3210" w14:textId="77777777" w:rsidR="001E0365" w:rsidRDefault="00000000" w:rsidP="73DA9788">
            <w:pPr>
              <w:pStyle w:val="BlockHeading"/>
              <w:rPr>
                <w:b w:val="0"/>
                <w:bCs/>
              </w:rPr>
            </w:pPr>
            <w:sdt>
              <w:sdtPr>
                <w:rPr>
                  <w:b w:val="0"/>
                  <w:bCs/>
                </w:rPr>
                <w:id w:val="-1443221115"/>
                <w:placeholder>
                  <w:docPart w:val="EAA364C8F2424398B240DBD8630DD747"/>
                </w:placeholder>
                <w:temporary/>
                <w:showingPlcHdr/>
                <w15:appearance w15:val="hidden"/>
                <w:text/>
              </w:sdtPr>
              <w:sdtContent>
                <w:r w:rsidR="73032720" w:rsidRPr="00E36126">
                  <w:t>We don’t just curate, we create.</w:t>
                </w:r>
              </w:sdtContent>
            </w:sdt>
          </w:p>
          <w:sdt>
            <w:sdtPr>
              <w:id w:val="1462770209"/>
              <w:placeholder>
                <w:docPart w:val="C807798BD4FA493B88F684D97B354546"/>
              </w:placeholder>
              <w:temporary/>
              <w:showingPlcHdr/>
              <w15:appearance w15:val="hidden"/>
            </w:sdtPr>
            <w:sdtContent>
              <w:p w14:paraId="395F56FF" w14:textId="77777777" w:rsidR="001E0365" w:rsidRPr="00E36126" w:rsidRDefault="001E0365" w:rsidP="00E36126">
                <w:pPr>
                  <w:pStyle w:val="BlockText"/>
                </w:pPr>
                <w:r w:rsidRPr="00E36126">
                  <w:t>You can use this clean, professional brochure just as it is or easily customize it.</w:t>
                </w:r>
              </w:p>
              <w:p w14:paraId="19993D8B" w14:textId="77777777" w:rsidR="001E0365" w:rsidRPr="00657049" w:rsidRDefault="001E0365" w:rsidP="00E36126">
                <w:pPr>
                  <w:pStyle w:val="BlockText"/>
                </w:pPr>
                <w:r w:rsidRPr="00E36126">
                  <w:t>On the next page, we’ve added a few tips (like this one) to help you get started.</w:t>
                </w:r>
              </w:p>
            </w:sdtContent>
          </w:sdt>
        </w:tc>
        <w:tc>
          <w:tcPr>
            <w:tcW w:w="637" w:type="dxa"/>
            <w:vMerge w:val="restart"/>
          </w:tcPr>
          <w:p w14:paraId="26DACD39" w14:textId="77777777" w:rsidR="001E0365" w:rsidRPr="00DD7039" w:rsidRDefault="001E0365" w:rsidP="00FF0E31">
            <w:pPr>
              <w:spacing w:after="160" w:line="259" w:lineRule="auto"/>
              <w:rPr>
                <w:rFonts w:asciiTheme="majorHAnsi" w:hAnsiTheme="majorHAnsi"/>
                <w:sz w:val="16"/>
              </w:rPr>
            </w:pPr>
          </w:p>
        </w:tc>
        <w:bookmarkStart w:id="0" w:name="_Toc239321491"/>
        <w:tc>
          <w:tcPr>
            <w:tcW w:w="4719" w:type="dxa"/>
            <w:vMerge w:val="restart"/>
          </w:tcPr>
          <w:p w14:paraId="32FFC160" w14:textId="77777777" w:rsidR="001E0365" w:rsidRPr="00A77242" w:rsidRDefault="00000000" w:rsidP="73DA9788">
            <w:pPr>
              <w:pStyle w:val="Heading2Alternate"/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id w:val="59679668"/>
                <w:placeholder>
                  <w:docPart w:val="A78AE96F1B05416694D8A4854E2E3E64"/>
                </w:placeholder>
                <w:temporary/>
                <w:showingPlcHdr/>
                <w15:appearance w15:val="hidden"/>
              </w:sdtPr>
              <w:sdtContent>
                <w:r w:rsidR="00B35B2F" w:rsidRPr="73DA9788">
                  <w:rPr>
                    <w:b/>
                    <w:bCs/>
                  </w:rPr>
                  <w:t>We know design</w:t>
                </w:r>
              </w:sdtContent>
            </w:sdt>
            <w:bookmarkEnd w:id="0"/>
          </w:p>
          <w:sdt>
            <w:sdtPr>
              <w:id w:val="-2070106759"/>
              <w:placeholder>
                <w:docPart w:val="BD97BB8DFB194E5EA73339DFC6732936"/>
              </w:placeholder>
              <w:temporary/>
              <w:showingPlcHdr/>
              <w15:appearance w15:val="hidden"/>
            </w:sdtPr>
            <w:sdtContent>
              <w:p w14:paraId="18AA4629" w14:textId="77777777" w:rsidR="001E0365" w:rsidRPr="00674EF6" w:rsidRDefault="001E0365" w:rsidP="00FF0E31">
                <w:r w:rsidRPr="00674EF6">
                  <w:t>If you think a document that looks this good has to be difficult to format, think again!</w:t>
                </w:r>
              </w:p>
              <w:p w14:paraId="575254E8" w14:textId="77777777" w:rsidR="001E0365" w:rsidRPr="00D14FD3" w:rsidRDefault="001E0365" w:rsidP="00FF0E31">
                <w:r w:rsidRPr="00674EF6">
                  <w:t>We've created styles that let you match the formatting in this brochure with just a click. On the Home tab of the ribbon, check out the Styles gallery.</w:t>
                </w:r>
              </w:p>
            </w:sdtContent>
          </w:sdt>
        </w:tc>
        <w:tc>
          <w:tcPr>
            <w:tcW w:w="498" w:type="dxa"/>
            <w:vMerge w:val="restart"/>
          </w:tcPr>
          <w:p w14:paraId="0C902319" w14:textId="77777777" w:rsidR="001E0365" w:rsidRDefault="001E0365" w:rsidP="00FF0E31"/>
        </w:tc>
        <w:tc>
          <w:tcPr>
            <w:tcW w:w="4247" w:type="dxa"/>
          </w:tcPr>
          <w:p w14:paraId="109F2F41" w14:textId="77777777" w:rsidR="001E0365" w:rsidRPr="00F9063B" w:rsidRDefault="001E0365" w:rsidP="00FF0E31">
            <w:pPr>
              <w:pStyle w:val="Subtitle"/>
              <w:rPr>
                <w:sz w:val="16"/>
              </w:rPr>
            </w:pPr>
          </w:p>
        </w:tc>
      </w:tr>
      <w:tr w:rsidR="001E0365" w:rsidRPr="00DD7039" w14:paraId="2FCC1832" w14:textId="77777777" w:rsidTr="73DA9788">
        <w:trPr>
          <w:trHeight w:val="2691"/>
          <w:jc w:val="center"/>
        </w:trPr>
        <w:tc>
          <w:tcPr>
            <w:tcW w:w="4299" w:type="dxa"/>
            <w:vMerge/>
          </w:tcPr>
          <w:p w14:paraId="6E1330D7" w14:textId="77777777" w:rsidR="001E0365" w:rsidRDefault="001E0365" w:rsidP="00FF0E31">
            <w:pPr>
              <w:pStyle w:val="BlockHeading"/>
            </w:pPr>
          </w:p>
        </w:tc>
        <w:tc>
          <w:tcPr>
            <w:tcW w:w="637" w:type="dxa"/>
            <w:vMerge/>
          </w:tcPr>
          <w:p w14:paraId="714592CD" w14:textId="77777777" w:rsidR="001E0365" w:rsidRPr="00DD7039" w:rsidRDefault="001E0365" w:rsidP="00FF0E31">
            <w:pPr>
              <w:spacing w:after="160" w:line="259" w:lineRule="auto"/>
              <w:rPr>
                <w:rFonts w:asciiTheme="majorHAnsi" w:hAnsiTheme="majorHAnsi"/>
                <w:sz w:val="16"/>
              </w:rPr>
            </w:pPr>
          </w:p>
        </w:tc>
        <w:tc>
          <w:tcPr>
            <w:tcW w:w="4719" w:type="dxa"/>
            <w:vMerge/>
          </w:tcPr>
          <w:p w14:paraId="151DB57E" w14:textId="77777777" w:rsidR="001E0365" w:rsidRDefault="001E0365" w:rsidP="00FF0E31">
            <w:pPr>
              <w:pStyle w:val="Heading2Alternate"/>
            </w:pPr>
          </w:p>
        </w:tc>
        <w:tc>
          <w:tcPr>
            <w:tcW w:w="498" w:type="dxa"/>
            <w:vMerge/>
          </w:tcPr>
          <w:p w14:paraId="2FC84F5B" w14:textId="77777777" w:rsidR="001E0365" w:rsidRDefault="001E0365" w:rsidP="00FF0E31"/>
        </w:tc>
        <w:tc>
          <w:tcPr>
            <w:tcW w:w="4247" w:type="dxa"/>
          </w:tcPr>
          <w:p w14:paraId="329932D2" w14:textId="77777777" w:rsidR="001E0365" w:rsidRPr="00994AB9" w:rsidRDefault="00000000" w:rsidP="73DA9788">
            <w:pPr>
              <w:pStyle w:val="Title"/>
              <w:rPr>
                <w:rStyle w:val="TitleChar"/>
                <w:b/>
                <w:bCs/>
              </w:rPr>
            </w:pPr>
            <w:sdt>
              <w:sdtPr>
                <w:rPr>
                  <w:b w:val="0"/>
                  <w:bCs/>
                </w:rPr>
                <w:id w:val="-2028778831"/>
                <w:placeholder>
                  <w:docPart w:val="E644ADA9FAF743778A94E8EC10EEAC3C"/>
                </w:placeholder>
                <w:temporary/>
                <w:showingPlcHdr/>
                <w15:appearance w15:val="hidden"/>
              </w:sdtPr>
              <w:sdtContent>
                <w:r w:rsidR="00B35B2F" w:rsidRPr="73DA9788">
                  <w:rPr>
                    <w:bCs/>
                  </w:rPr>
                  <w:t>Bauhouse Design</w:t>
                </w:r>
              </w:sdtContent>
            </w:sdt>
          </w:p>
          <w:p w14:paraId="3A3F772F" w14:textId="77777777" w:rsidR="001E0365" w:rsidRPr="001E0365" w:rsidRDefault="00000000" w:rsidP="001E0365">
            <w:sdt>
              <w:sdtPr>
                <w:id w:val="852068270"/>
                <w:placeholder>
                  <w:docPart w:val="C3A1188A430A4026B184868E753F9BE8"/>
                </w:placeholder>
                <w:temporary/>
                <w:showingPlcHdr/>
                <w15:appearance w15:val="hidden"/>
              </w:sdtPr>
              <w:sdtContent>
                <w:r w:rsidR="001E0365" w:rsidRPr="001E0365">
                  <w:rPr>
                    <w:rStyle w:val="SubtitleChar"/>
                  </w:rPr>
                  <w:t>Interior Design</w:t>
                </w:r>
              </w:sdtContent>
            </w:sdt>
          </w:p>
        </w:tc>
      </w:tr>
    </w:tbl>
    <w:p w14:paraId="43C91300" w14:textId="77777777" w:rsidR="00F33C34" w:rsidRDefault="00F33C34"/>
    <w:p w14:paraId="13EAC2DD" w14:textId="77777777" w:rsidR="00F33C34" w:rsidRDefault="006A4450">
      <w:r>
        <w:rPr>
          <w:noProof/>
        </w:rPr>
        <w:lastRenderedPageBreak/>
        <w:drawing>
          <wp:anchor distT="0" distB="0" distL="114300" distR="114300" simplePos="0" relativeHeight="251665408" behindDoc="1" locked="1" layoutInCell="1" allowOverlap="1" wp14:anchorId="22E30E71" wp14:editId="5CE9D0F3">
            <wp:simplePos x="0" y="0"/>
            <wp:positionH relativeFrom="column">
              <wp:posOffset>4665133</wp:posOffset>
            </wp:positionH>
            <wp:positionV relativeFrom="paragraph">
              <wp:posOffset>4064000</wp:posOffset>
            </wp:positionV>
            <wp:extent cx="4992624" cy="3794953"/>
            <wp:effectExtent l="0" t="0" r="0" b="0"/>
            <wp:wrapNone/>
            <wp:docPr id="13" name="Picture 13" descr="Close up of bench under a window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lose up of bench under a window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 flipH="1">
                      <a:off x="0" y="0"/>
                      <a:ext cx="4992624" cy="3794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1" layoutInCell="1" allowOverlap="1" wp14:anchorId="536FFA7F" wp14:editId="65CF4DD5">
                <wp:simplePos x="0" y="0"/>
                <wp:positionH relativeFrom="column">
                  <wp:posOffset>-475739</wp:posOffset>
                </wp:positionH>
                <wp:positionV relativeFrom="paragraph">
                  <wp:posOffset>8467</wp:posOffset>
                </wp:positionV>
                <wp:extent cx="6766560" cy="5038344"/>
                <wp:effectExtent l="0" t="0" r="0" b="0"/>
                <wp:wrapNone/>
                <wp:docPr id="14" name="Rectangle 14" descr="Picture of interior room with a view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766560" cy="5038344"/>
                        </a:xfrm>
                        <a:prstGeom prst="rect">
                          <a:avLst/>
                        </a:prstGeom>
                        <a:blipFill dpi="0" rotWithShape="1">
                          <a:blip r:embed="rId1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3E329" id="Rectangle 14" o:spid="_x0000_s1026" alt="Picture of interior room with a view" style="position:absolute;margin-left:-37.45pt;margin-top:.65pt;width:532.8pt;height:396.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" stroked="f" strokeweight="1pt">
                <v:fill r:id="rId14" o:title="Picture of interior room with a view" recolor="t" rotate="t" type="frame"/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1" layoutInCell="1" allowOverlap="1" wp14:anchorId="688FEE20" wp14:editId="1101DBB0">
                <wp:simplePos x="0" y="0"/>
                <wp:positionH relativeFrom="column">
                  <wp:posOffset>-499110</wp:posOffset>
                </wp:positionH>
                <wp:positionV relativeFrom="paragraph">
                  <wp:posOffset>8255</wp:posOffset>
                </wp:positionV>
                <wp:extent cx="10250424" cy="7927848"/>
                <wp:effectExtent l="0" t="0" r="0" b="0"/>
                <wp:wrapNone/>
                <wp:docPr id="1" name="Group 3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0250424" cy="7927848"/>
                          <a:chOff x="0" y="0"/>
                          <a:chExt cx="9906001" cy="6856758"/>
                        </a:xfrm>
                      </wpg:grpSpPr>
                      <wps:wsp>
                        <wps:cNvPr id="2" name="Rectangle 35"/>
                        <wps:cNvSpPr/>
                        <wps:spPr>
                          <a:xfrm>
                            <a:off x="3313466" y="1878358"/>
                            <a:ext cx="3361314" cy="4977158"/>
                          </a:xfrm>
                          <a:custGeom>
                            <a:avLst/>
                            <a:gdLst>
                              <a:gd name="connsiteX0" fmla="*/ 0 w 3313465"/>
                              <a:gd name="connsiteY0" fmla="*/ 0 h 4977158"/>
                              <a:gd name="connsiteX1" fmla="*/ 3313465 w 3313465"/>
                              <a:gd name="connsiteY1" fmla="*/ 0 h 4977158"/>
                              <a:gd name="connsiteX2" fmla="*/ 3313465 w 3313465"/>
                              <a:gd name="connsiteY2" fmla="*/ 4977158 h 4977158"/>
                              <a:gd name="connsiteX3" fmla="*/ 0 w 3313465"/>
                              <a:gd name="connsiteY3" fmla="*/ 4977158 h 4977158"/>
                              <a:gd name="connsiteX4" fmla="*/ 0 w 3313465"/>
                              <a:gd name="connsiteY4" fmla="*/ 0 h 4977158"/>
                              <a:gd name="connsiteX0" fmla="*/ 0 w 3313465"/>
                              <a:gd name="connsiteY0" fmla="*/ 0 h 4977158"/>
                              <a:gd name="connsiteX1" fmla="*/ 3300765 w 3313465"/>
                              <a:gd name="connsiteY1" fmla="*/ 1689100 h 4977158"/>
                              <a:gd name="connsiteX2" fmla="*/ 3313465 w 3313465"/>
                              <a:gd name="connsiteY2" fmla="*/ 4977158 h 4977158"/>
                              <a:gd name="connsiteX3" fmla="*/ 0 w 3313465"/>
                              <a:gd name="connsiteY3" fmla="*/ 4977158 h 4977158"/>
                              <a:gd name="connsiteX4" fmla="*/ 0 w 3313465"/>
                              <a:gd name="connsiteY4" fmla="*/ 0 h 4977158"/>
                              <a:gd name="connsiteX0" fmla="*/ 0 w 3313465"/>
                              <a:gd name="connsiteY0" fmla="*/ 0 h 4977158"/>
                              <a:gd name="connsiteX1" fmla="*/ 3300765 w 3313465"/>
                              <a:gd name="connsiteY1" fmla="*/ 1689100 h 4977158"/>
                              <a:gd name="connsiteX2" fmla="*/ 3313465 w 3313465"/>
                              <a:gd name="connsiteY2" fmla="*/ 4977158 h 4977158"/>
                              <a:gd name="connsiteX3" fmla="*/ 0 w 3313465"/>
                              <a:gd name="connsiteY3" fmla="*/ 4977158 h 4977158"/>
                              <a:gd name="connsiteX4" fmla="*/ 0 w 3313465"/>
                              <a:gd name="connsiteY4" fmla="*/ 0 h 4977158"/>
                              <a:gd name="connsiteX0" fmla="*/ 0 w 3313465"/>
                              <a:gd name="connsiteY0" fmla="*/ 0 h 4977158"/>
                              <a:gd name="connsiteX1" fmla="*/ 3300765 w 3313465"/>
                              <a:gd name="connsiteY1" fmla="*/ 1689100 h 4977158"/>
                              <a:gd name="connsiteX2" fmla="*/ 3313465 w 3313465"/>
                              <a:gd name="connsiteY2" fmla="*/ 4977158 h 4977158"/>
                              <a:gd name="connsiteX3" fmla="*/ 0 w 3313465"/>
                              <a:gd name="connsiteY3" fmla="*/ 4977158 h 4977158"/>
                              <a:gd name="connsiteX4" fmla="*/ 0 w 3313465"/>
                              <a:gd name="connsiteY4" fmla="*/ 0 h 4977158"/>
                              <a:gd name="connsiteX0" fmla="*/ 0 w 3313465"/>
                              <a:gd name="connsiteY0" fmla="*/ 0 h 4977158"/>
                              <a:gd name="connsiteX1" fmla="*/ 3300765 w 3313465"/>
                              <a:gd name="connsiteY1" fmla="*/ 1625600 h 4977158"/>
                              <a:gd name="connsiteX2" fmla="*/ 3313465 w 3313465"/>
                              <a:gd name="connsiteY2" fmla="*/ 4977158 h 4977158"/>
                              <a:gd name="connsiteX3" fmla="*/ 0 w 3313465"/>
                              <a:gd name="connsiteY3" fmla="*/ 4977158 h 4977158"/>
                              <a:gd name="connsiteX4" fmla="*/ 0 w 3313465"/>
                              <a:gd name="connsiteY4" fmla="*/ 0 h 4977158"/>
                              <a:gd name="connsiteX0" fmla="*/ 0 w 3313465"/>
                              <a:gd name="connsiteY0" fmla="*/ 0 h 4977158"/>
                              <a:gd name="connsiteX1" fmla="*/ 3300765 w 3313465"/>
                              <a:gd name="connsiteY1" fmla="*/ 1625600 h 4977158"/>
                              <a:gd name="connsiteX2" fmla="*/ 3313465 w 3313465"/>
                              <a:gd name="connsiteY2" fmla="*/ 4977158 h 4977158"/>
                              <a:gd name="connsiteX3" fmla="*/ 0 w 3313465"/>
                              <a:gd name="connsiteY3" fmla="*/ 4977158 h 4977158"/>
                              <a:gd name="connsiteX4" fmla="*/ 0 w 3313465"/>
                              <a:gd name="connsiteY4" fmla="*/ 0 h 4977158"/>
                              <a:gd name="connsiteX0" fmla="*/ 0 w 3313465"/>
                              <a:gd name="connsiteY0" fmla="*/ 0 h 4977158"/>
                              <a:gd name="connsiteX1" fmla="*/ 3300765 w 3313465"/>
                              <a:gd name="connsiteY1" fmla="*/ 1625600 h 4977158"/>
                              <a:gd name="connsiteX2" fmla="*/ 3313465 w 3313465"/>
                              <a:gd name="connsiteY2" fmla="*/ 4977158 h 4977158"/>
                              <a:gd name="connsiteX3" fmla="*/ 0 w 3313465"/>
                              <a:gd name="connsiteY3" fmla="*/ 4977158 h 4977158"/>
                              <a:gd name="connsiteX4" fmla="*/ 0 w 3313465"/>
                              <a:gd name="connsiteY4" fmla="*/ 0 h 4977158"/>
                              <a:gd name="connsiteX0" fmla="*/ 0 w 3314686"/>
                              <a:gd name="connsiteY0" fmla="*/ 0 h 4977158"/>
                              <a:gd name="connsiteX1" fmla="*/ 3313465 w 3314686"/>
                              <a:gd name="connsiteY1" fmla="*/ 1689100 h 4977158"/>
                              <a:gd name="connsiteX2" fmla="*/ 3313465 w 3314686"/>
                              <a:gd name="connsiteY2" fmla="*/ 4977158 h 4977158"/>
                              <a:gd name="connsiteX3" fmla="*/ 0 w 3314686"/>
                              <a:gd name="connsiteY3" fmla="*/ 4977158 h 4977158"/>
                              <a:gd name="connsiteX4" fmla="*/ 0 w 3314686"/>
                              <a:gd name="connsiteY4" fmla="*/ 0 h 4977158"/>
                              <a:gd name="connsiteX0" fmla="*/ 0 w 3314686"/>
                              <a:gd name="connsiteY0" fmla="*/ 0 h 4977158"/>
                              <a:gd name="connsiteX1" fmla="*/ 3313465 w 3314686"/>
                              <a:gd name="connsiteY1" fmla="*/ 1612900 h 4977158"/>
                              <a:gd name="connsiteX2" fmla="*/ 3313465 w 3314686"/>
                              <a:gd name="connsiteY2" fmla="*/ 4977158 h 4977158"/>
                              <a:gd name="connsiteX3" fmla="*/ 0 w 3314686"/>
                              <a:gd name="connsiteY3" fmla="*/ 4977158 h 4977158"/>
                              <a:gd name="connsiteX4" fmla="*/ 0 w 3314686"/>
                              <a:gd name="connsiteY4" fmla="*/ 0 h 497715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14686" h="4977158">
                                <a:moveTo>
                                  <a:pt x="0" y="0"/>
                                </a:moveTo>
                                <a:cubicBezTo>
                                  <a:pt x="1112955" y="194733"/>
                                  <a:pt x="2048110" y="541867"/>
                                  <a:pt x="3313465" y="1612900"/>
                                </a:cubicBezTo>
                                <a:cubicBezTo>
                                  <a:pt x="3317698" y="2708919"/>
                                  <a:pt x="3309232" y="3881139"/>
                                  <a:pt x="3313465" y="4977158"/>
                                </a:cubicBezTo>
                                <a:lnTo>
                                  <a:pt x="0" y="49771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" name="Group 3"/>
                        <wpg:cNvGrpSpPr/>
                        <wpg:grpSpPr>
                          <a:xfrm>
                            <a:off x="0" y="0"/>
                            <a:ext cx="9906001" cy="6856758"/>
                            <a:chOff x="0" y="0"/>
                            <a:chExt cx="9906001" cy="6856758"/>
                          </a:xfrm>
                        </wpg:grpSpPr>
                        <wps:wsp>
                          <wps:cNvPr id="4" name="Freeform 14"/>
                          <wps:cNvSpPr>
                            <a:spLocks/>
                          </wps:cNvSpPr>
                          <wps:spPr bwMode="auto">
                            <a:xfrm flipH="1">
                              <a:off x="0" y="0"/>
                              <a:ext cx="3342005" cy="6856757"/>
                            </a:xfrm>
                            <a:custGeom>
                              <a:avLst/>
                              <a:gdLst>
                                <a:gd name="T0" fmla="*/ 1061 w 1061"/>
                                <a:gd name="T1" fmla="*/ 0 h 2448"/>
                                <a:gd name="T2" fmla="*/ 1061 w 1061"/>
                                <a:gd name="T3" fmla="*/ 1781 h 2448"/>
                                <a:gd name="T4" fmla="*/ 56 w 1061"/>
                                <a:gd name="T5" fmla="*/ 2448 h 2448"/>
                                <a:gd name="T6" fmla="*/ 0 w 1061"/>
                                <a:gd name="T7" fmla="*/ 2448 h 2448"/>
                                <a:gd name="T8" fmla="*/ 0 w 1061"/>
                                <a:gd name="T9" fmla="*/ 0 h 2448"/>
                                <a:gd name="T10" fmla="*/ 1061 w 1061"/>
                                <a:gd name="T11" fmla="*/ 0 h 244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061" h="2448">
                                  <a:moveTo>
                                    <a:pt x="1061" y="0"/>
                                  </a:moveTo>
                                  <a:cubicBezTo>
                                    <a:pt x="1061" y="1781"/>
                                    <a:pt x="1061" y="1781"/>
                                    <a:pt x="1061" y="1781"/>
                                  </a:cubicBezTo>
                                  <a:cubicBezTo>
                                    <a:pt x="456" y="1853"/>
                                    <a:pt x="166" y="2257"/>
                                    <a:pt x="56" y="2448"/>
                                  </a:cubicBezTo>
                                  <a:cubicBezTo>
                                    <a:pt x="0" y="2448"/>
                                    <a:pt x="0" y="2448"/>
                                    <a:pt x="0" y="2448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lnTo>
                                    <a:pt x="10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" name="Freeform 15"/>
                          <wps:cNvSpPr>
                            <a:spLocks/>
                          </wps:cNvSpPr>
                          <wps:spPr bwMode="auto">
                            <a:xfrm flipH="1">
                              <a:off x="6631518" y="3403370"/>
                              <a:ext cx="3274483" cy="2265439"/>
                            </a:xfrm>
                            <a:custGeom>
                              <a:avLst/>
                              <a:gdLst>
                                <a:gd name="T0" fmla="*/ 1047 w 1047"/>
                                <a:gd name="T1" fmla="*/ 0 h 809"/>
                                <a:gd name="T2" fmla="*/ 1047 w 1047"/>
                                <a:gd name="T3" fmla="*/ 809 h 809"/>
                                <a:gd name="T4" fmla="*/ 0 w 1047"/>
                                <a:gd name="T5" fmla="*/ 809 h 809"/>
                                <a:gd name="T6" fmla="*/ 0 w 1047"/>
                                <a:gd name="T7" fmla="*/ 297 h 809"/>
                                <a:gd name="T8" fmla="*/ 1047 w 1047"/>
                                <a:gd name="T9" fmla="*/ 0 h 8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47" h="809">
                                  <a:moveTo>
                                    <a:pt x="1047" y="0"/>
                                  </a:moveTo>
                                  <a:cubicBezTo>
                                    <a:pt x="1047" y="809"/>
                                    <a:pt x="1047" y="809"/>
                                    <a:pt x="1047" y="809"/>
                                  </a:cubicBezTo>
                                  <a:cubicBezTo>
                                    <a:pt x="0" y="809"/>
                                    <a:pt x="0" y="809"/>
                                    <a:pt x="0" y="809"/>
                                  </a:cubicBezTo>
                                  <a:cubicBezTo>
                                    <a:pt x="0" y="297"/>
                                    <a:pt x="0" y="297"/>
                                    <a:pt x="0" y="297"/>
                                  </a:cubicBezTo>
                                  <a:cubicBezTo>
                                    <a:pt x="610" y="380"/>
                                    <a:pt x="945" y="142"/>
                                    <a:pt x="104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" name="Freeform 16"/>
                          <wps:cNvSpPr>
                            <a:spLocks/>
                          </wps:cNvSpPr>
                          <wps:spPr bwMode="auto">
                            <a:xfrm flipH="1">
                              <a:off x="6631518" y="3403370"/>
                              <a:ext cx="3274483" cy="2444674"/>
                            </a:xfrm>
                            <a:custGeom>
                              <a:avLst/>
                              <a:gdLst>
                                <a:gd name="T0" fmla="*/ 1047 w 1047"/>
                                <a:gd name="T1" fmla="*/ 0 h 873"/>
                                <a:gd name="T2" fmla="*/ 1047 w 1047"/>
                                <a:gd name="T3" fmla="*/ 873 h 873"/>
                                <a:gd name="T4" fmla="*/ 0 w 1047"/>
                                <a:gd name="T5" fmla="*/ 873 h 873"/>
                                <a:gd name="T6" fmla="*/ 0 w 1047"/>
                                <a:gd name="T7" fmla="*/ 361 h 873"/>
                                <a:gd name="T8" fmla="*/ 1047 w 1047"/>
                                <a:gd name="T9" fmla="*/ 0 h 8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47" h="873">
                                  <a:moveTo>
                                    <a:pt x="1047" y="0"/>
                                  </a:moveTo>
                                  <a:cubicBezTo>
                                    <a:pt x="1047" y="873"/>
                                    <a:pt x="1047" y="873"/>
                                    <a:pt x="1047" y="873"/>
                                  </a:cubicBezTo>
                                  <a:cubicBezTo>
                                    <a:pt x="0" y="873"/>
                                    <a:pt x="0" y="873"/>
                                    <a:pt x="0" y="873"/>
                                  </a:cubicBezTo>
                                  <a:cubicBezTo>
                                    <a:pt x="0" y="361"/>
                                    <a:pt x="0" y="361"/>
                                    <a:pt x="0" y="361"/>
                                  </a:cubicBezTo>
                                  <a:cubicBezTo>
                                    <a:pt x="610" y="444"/>
                                    <a:pt x="945" y="142"/>
                                    <a:pt x="104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" name="Freeform 17"/>
                          <wps:cNvSpPr>
                            <a:spLocks/>
                          </wps:cNvSpPr>
                          <wps:spPr bwMode="auto">
                            <a:xfrm flipH="1">
                              <a:off x="6631518" y="3515913"/>
                              <a:ext cx="3274483" cy="3340845"/>
                            </a:xfrm>
                            <a:custGeom>
                              <a:avLst/>
                              <a:gdLst>
                                <a:gd name="T0" fmla="*/ 1047 w 1047"/>
                                <a:gd name="T1" fmla="*/ 0 h 1193"/>
                                <a:gd name="T2" fmla="*/ 1047 w 1047"/>
                                <a:gd name="T3" fmla="*/ 1193 h 1193"/>
                                <a:gd name="T4" fmla="*/ 0 w 1047"/>
                                <a:gd name="T5" fmla="*/ 1193 h 1193"/>
                                <a:gd name="T6" fmla="*/ 0 w 1047"/>
                                <a:gd name="T7" fmla="*/ 442 h 1193"/>
                                <a:gd name="T8" fmla="*/ 1047 w 1047"/>
                                <a:gd name="T9" fmla="*/ 0 h 11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47" h="1193">
                                  <a:moveTo>
                                    <a:pt x="1047" y="0"/>
                                  </a:moveTo>
                                  <a:cubicBezTo>
                                    <a:pt x="1047" y="1193"/>
                                    <a:pt x="1047" y="1193"/>
                                    <a:pt x="1047" y="1193"/>
                                  </a:cubicBezTo>
                                  <a:cubicBezTo>
                                    <a:pt x="0" y="1193"/>
                                    <a:pt x="0" y="1193"/>
                                    <a:pt x="0" y="1193"/>
                                  </a:cubicBezTo>
                                  <a:cubicBezTo>
                                    <a:pt x="0" y="442"/>
                                    <a:pt x="0" y="442"/>
                                    <a:pt x="0" y="442"/>
                                  </a:cubicBezTo>
                                  <a:cubicBezTo>
                                    <a:pt x="610" y="526"/>
                                    <a:pt x="945" y="142"/>
                                    <a:pt x="1047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" name="Freeform 19"/>
                          <wps:cNvSpPr>
                            <a:spLocks/>
                          </wps:cNvSpPr>
                          <wps:spPr bwMode="auto">
                            <a:xfrm flipH="1">
                              <a:off x="3342005" y="1471390"/>
                              <a:ext cx="3289514" cy="2044523"/>
                            </a:xfrm>
                            <a:custGeom>
                              <a:avLst/>
                              <a:gdLst>
                                <a:gd name="T0" fmla="*/ 1060 w 1060"/>
                                <a:gd name="T1" fmla="*/ 0 h 730"/>
                                <a:gd name="T2" fmla="*/ 1060 w 1060"/>
                                <a:gd name="T3" fmla="*/ 151 h 730"/>
                                <a:gd name="T4" fmla="*/ 611 w 1060"/>
                                <a:gd name="T5" fmla="*/ 293 h 730"/>
                                <a:gd name="T6" fmla="*/ 0 w 1060"/>
                                <a:gd name="T7" fmla="*/ 730 h 730"/>
                                <a:gd name="T8" fmla="*/ 0 w 1060"/>
                                <a:gd name="T9" fmla="*/ 690 h 730"/>
                                <a:gd name="T10" fmla="*/ 876 w 1060"/>
                                <a:gd name="T11" fmla="*/ 35 h 730"/>
                                <a:gd name="T12" fmla="*/ 1018 w 1060"/>
                                <a:gd name="T13" fmla="*/ 8 h 730"/>
                                <a:gd name="T14" fmla="*/ 1060 w 1060"/>
                                <a:gd name="T15" fmla="*/ 0 h 7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060" h="730">
                                  <a:moveTo>
                                    <a:pt x="1060" y="0"/>
                                  </a:moveTo>
                                  <a:cubicBezTo>
                                    <a:pt x="1060" y="151"/>
                                    <a:pt x="1060" y="151"/>
                                    <a:pt x="1060" y="151"/>
                                  </a:cubicBezTo>
                                  <a:cubicBezTo>
                                    <a:pt x="903" y="179"/>
                                    <a:pt x="752" y="226"/>
                                    <a:pt x="611" y="293"/>
                                  </a:cubicBezTo>
                                  <a:cubicBezTo>
                                    <a:pt x="416" y="385"/>
                                    <a:pt x="189" y="525"/>
                                    <a:pt x="0" y="730"/>
                                  </a:cubicBezTo>
                                  <a:cubicBezTo>
                                    <a:pt x="0" y="690"/>
                                    <a:pt x="0" y="690"/>
                                    <a:pt x="0" y="690"/>
                                  </a:cubicBezTo>
                                  <a:cubicBezTo>
                                    <a:pt x="109" y="590"/>
                                    <a:pt x="514" y="135"/>
                                    <a:pt x="876" y="35"/>
                                  </a:cubicBezTo>
                                  <a:cubicBezTo>
                                    <a:pt x="922" y="23"/>
                                    <a:pt x="971" y="18"/>
                                    <a:pt x="1018" y="8"/>
                                  </a:cubicBezTo>
                                  <a:lnTo>
                                    <a:pt x="10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" name="Freeform 20"/>
                          <wps:cNvSpPr>
                            <a:spLocks/>
                          </wps:cNvSpPr>
                          <wps:spPr bwMode="auto">
                            <a:xfrm flipH="1">
                              <a:off x="3318053" y="1187950"/>
                              <a:ext cx="3313466" cy="2327963"/>
                            </a:xfrm>
                            <a:custGeom>
                              <a:avLst/>
                              <a:gdLst>
                                <a:gd name="T0" fmla="*/ 1060 w 1060"/>
                                <a:gd name="T1" fmla="*/ 0 h 831"/>
                                <a:gd name="T2" fmla="*/ 1060 w 1060"/>
                                <a:gd name="T3" fmla="*/ 152 h 831"/>
                                <a:gd name="T4" fmla="*/ 611 w 1060"/>
                                <a:gd name="T5" fmla="*/ 336 h 831"/>
                                <a:gd name="T6" fmla="*/ 0 w 1060"/>
                                <a:gd name="T7" fmla="*/ 831 h 831"/>
                                <a:gd name="T8" fmla="*/ 0 w 1060"/>
                                <a:gd name="T9" fmla="*/ 791 h 831"/>
                                <a:gd name="T10" fmla="*/ 876 w 1060"/>
                                <a:gd name="T11" fmla="*/ 53 h 831"/>
                                <a:gd name="T12" fmla="*/ 1018 w 1060"/>
                                <a:gd name="T13" fmla="*/ 13 h 831"/>
                                <a:gd name="T14" fmla="*/ 1060 w 1060"/>
                                <a:gd name="T15" fmla="*/ 0 h 83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060" h="831">
                                  <a:moveTo>
                                    <a:pt x="1060" y="0"/>
                                  </a:moveTo>
                                  <a:cubicBezTo>
                                    <a:pt x="1060" y="152"/>
                                    <a:pt x="1060" y="152"/>
                                    <a:pt x="1060" y="152"/>
                                  </a:cubicBezTo>
                                  <a:cubicBezTo>
                                    <a:pt x="903" y="194"/>
                                    <a:pt x="752" y="256"/>
                                    <a:pt x="611" y="336"/>
                                  </a:cubicBezTo>
                                  <a:cubicBezTo>
                                    <a:pt x="416" y="447"/>
                                    <a:pt x="189" y="608"/>
                                    <a:pt x="0" y="831"/>
                                  </a:cubicBezTo>
                                  <a:cubicBezTo>
                                    <a:pt x="0" y="791"/>
                                    <a:pt x="0" y="791"/>
                                    <a:pt x="0" y="791"/>
                                  </a:cubicBezTo>
                                  <a:cubicBezTo>
                                    <a:pt x="109" y="681"/>
                                    <a:pt x="514" y="187"/>
                                    <a:pt x="876" y="53"/>
                                  </a:cubicBezTo>
                                  <a:cubicBezTo>
                                    <a:pt x="922" y="37"/>
                                    <a:pt x="971" y="27"/>
                                    <a:pt x="1018" y="13"/>
                                  </a:cubicBezTo>
                                  <a:lnTo>
                                    <a:pt x="10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" name="Freeform 21"/>
                          <wps:cNvSpPr>
                            <a:spLocks/>
                          </wps:cNvSpPr>
                          <wps:spPr bwMode="auto">
                            <a:xfrm flipH="1">
                              <a:off x="6640752" y="6132895"/>
                              <a:ext cx="2458155" cy="608346"/>
                            </a:xfrm>
                            <a:custGeom>
                              <a:avLst/>
                              <a:gdLst>
                                <a:gd name="T0" fmla="*/ 786 w 786"/>
                                <a:gd name="T1" fmla="*/ 29 h 138"/>
                                <a:gd name="T2" fmla="*/ 786 w 786"/>
                                <a:gd name="T3" fmla="*/ 138 h 138"/>
                                <a:gd name="T4" fmla="*/ 0 w 786"/>
                                <a:gd name="T5" fmla="*/ 138 h 138"/>
                                <a:gd name="T6" fmla="*/ 786 w 786"/>
                                <a:gd name="T7" fmla="*/ 29 h 13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86" h="138">
                                  <a:moveTo>
                                    <a:pt x="786" y="29"/>
                                  </a:moveTo>
                                  <a:cubicBezTo>
                                    <a:pt x="786" y="138"/>
                                    <a:pt x="786" y="138"/>
                                    <a:pt x="786" y="138"/>
                                  </a:cubicBezTo>
                                  <a:cubicBezTo>
                                    <a:pt x="0" y="138"/>
                                    <a:pt x="0" y="138"/>
                                    <a:pt x="0" y="138"/>
                                  </a:cubicBezTo>
                                  <a:cubicBezTo>
                                    <a:pt x="465" y="0"/>
                                    <a:pt x="696" y="13"/>
                                    <a:pt x="786" y="2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" name="Freeform 5"/>
                          <wps:cNvSpPr>
                            <a:spLocks/>
                          </wps:cNvSpPr>
                          <wps:spPr bwMode="auto">
                            <a:xfrm flipH="1">
                              <a:off x="0" y="4888831"/>
                              <a:ext cx="3313465" cy="1967927"/>
                            </a:xfrm>
                            <a:custGeom>
                              <a:avLst/>
                              <a:gdLst>
                                <a:gd name="T0" fmla="*/ 1055 w 1055"/>
                                <a:gd name="T1" fmla="*/ 0 h 700"/>
                                <a:gd name="T2" fmla="*/ 1055 w 1055"/>
                                <a:gd name="T3" fmla="*/ 33 h 700"/>
                                <a:gd name="T4" fmla="*/ 50 w 1055"/>
                                <a:gd name="T5" fmla="*/ 700 h 700"/>
                                <a:gd name="T6" fmla="*/ 0 w 1055"/>
                                <a:gd name="T7" fmla="*/ 700 h 700"/>
                                <a:gd name="T8" fmla="*/ 1055 w 1055"/>
                                <a:gd name="T9" fmla="*/ 0 h 7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55" h="700">
                                  <a:moveTo>
                                    <a:pt x="1055" y="0"/>
                                  </a:moveTo>
                                  <a:cubicBezTo>
                                    <a:pt x="1055" y="33"/>
                                    <a:pt x="1055" y="33"/>
                                    <a:pt x="1055" y="33"/>
                                  </a:cubicBezTo>
                                  <a:cubicBezTo>
                                    <a:pt x="450" y="105"/>
                                    <a:pt x="160" y="509"/>
                                    <a:pt x="50" y="700"/>
                                  </a:cubicBezTo>
                                  <a:cubicBezTo>
                                    <a:pt x="0" y="700"/>
                                    <a:pt x="0" y="700"/>
                                    <a:pt x="0" y="700"/>
                                  </a:cubicBezTo>
                                  <a:cubicBezTo>
                                    <a:pt x="116" y="500"/>
                                    <a:pt x="421" y="76"/>
                                    <a:pt x="105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F42586" id="Group 36" o:spid="_x0000_s1026" alt="&quot;&quot;" style="position:absolute;margin-left:-39.3pt;margin-top:.65pt;width:807.1pt;height:624.25pt;flip:x;z-index:-251650048;mso-width-relative:margin;mso-height-relative:margin" coordsize="99060,68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">
                <v:shape id="Rectangle 35" o:spid="_x0000_s1027" style="position:absolute;left:33134;top:18783;width:33613;height:49772;visibility:visible;mso-wrap-style:square;v-text-anchor:middle" coordsize="3314686,4977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" path="m,c1112955,194733,2048110,541867,3313465,1612900v4233,1096019,-4233,2268239,,3364258l,4977158,,xe" fillcolor="white [3212]" stroked="f" strokeweight="1pt">
                  <v:stroke joinstyle="miter"/>
                  <v:path arrowok="t" o:connecttype="custom" o:connectlocs="0,0;3360076,1612900;3360076,4977158;0,4977158;0,0" o:connectangles="0,0,0,0,0"/>
                </v:shape>
                <v:group id="Group 3" o:spid="_x0000_s1028" style="position:absolute;width:99060;height:68567" coordsize="99060,68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Freeform 14" o:spid="_x0000_s1029" style="position:absolute;width:33420;height:68567;flip:x;visibility:visible;mso-wrap-style:square;v-text-anchor:top" coordsize="1061,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" path="m1061,v,1781,,1781,,1781c456,1853,166,2257,56,2448v-56,,-56,,-56,c,,,,,l1061,xe" fillcolor="#99cb38 [3204]" stroked="f">
                    <v:path arrowok="t" o:connecttype="custom" o:connectlocs="3342005,0;3342005,4988515;176392,6856757;0,6856757;0,0;3342005,0" o:connectangles="0,0,0,0,0,0"/>
                  </v:shape>
                  <v:shape id="Freeform 15" o:spid="_x0000_s1030" style="position:absolute;left:66315;top:34033;width:32745;height:22655;flip:x;visibility:visible;mso-wrap-style:square;v-text-anchor:top" coordsize="1047,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" path="m1047,v,809,,809,,809c,809,,809,,809,,297,,297,,297,610,380,945,142,1047,xe" fillcolor="#37a76f [3206]" stroked="f">
                    <v:path arrowok="t" o:connecttype="custom" o:connectlocs="3274483,0;3274483,2265439;0,2265439;0,831688;3274483,0" o:connectangles="0,0,0,0,0"/>
                  </v:shape>
                  <v:shape id="Freeform 16" o:spid="_x0000_s1031" style="position:absolute;left:66315;top:34033;width:32745;height:24447;flip:x;visibility:visible;mso-wrap-style:square;v-text-anchor:top" coordsize="1047,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" path="m1047,v,873,,873,,873c,873,,873,,873,,361,,361,,361,610,444,945,142,1047,xe" fillcolor="#99cb38 [3204]" stroked="f">
                    <v:path arrowok="t" o:connecttype="custom" o:connectlocs="3274483,0;3274483,2444674;0,2444674;0,1010913;3274483,0" o:connectangles="0,0,0,0,0"/>
                  </v:shape>
                  <v:shape id="Freeform 17" o:spid="_x0000_s1032" style="position:absolute;left:66315;top:35159;width:32745;height:33408;flip:x;visibility:visible;mso-wrap-style:square;v-text-anchor:top" coordsize="1047,1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" path="m1047,v,1193,,1193,,1193c,1193,,1193,,1193,,442,,442,,442,610,526,945,142,1047,xe" fillcolor="white [3212]" stroked="f">
                    <v:path arrowok="t" o:connecttype="custom" o:connectlocs="3274483,0;3274483,3340845;0,3340845;0,1237765;3274483,0" o:connectangles="0,0,0,0,0"/>
                  </v:shape>
                  <v:shape id="Freeform 19" o:spid="_x0000_s1033" style="position:absolute;left:33420;top:14713;width:32895;height:20446;flip:x;visibility:visible;mso-wrap-style:square;v-text-anchor:top" coordsize="1060,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" path="m1060,v,151,,151,,151c903,179,752,226,611,293,416,385,189,525,,730,,690,,690,,690,109,590,514,135,876,35,922,23,971,18,1018,8l1060,xe" fillcolor="#37a76f [3206]" stroked="f">
                    <v:path arrowok="t" o:connecttype="custom" o:connectlocs="3289514,0;3289514,422908;1896126,820610;0,2044523;0,1932494;2718504,98025;3159175,22406;3289514,0" o:connectangles="0,0,0,0,0,0,0,0"/>
                  </v:shape>
                  <v:shape id="Freeform 20" o:spid="_x0000_s1034" style="position:absolute;left:33180;top:11879;width:33135;height:23280;flip:x;visibility:visible;mso-wrap-style:square;v-text-anchor:top" coordsize="1060,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" path="m1060,v,152,,152,,152c903,194,752,256,611,336,416,447,189,608,,831,,791,,791,,791,109,681,514,187,876,53,922,37,971,27,1018,13l1060,xe" fillcolor="#99cb38 [3204]" stroked="f">
                    <v:path arrowok="t" o:connecttype="custom" o:connectlocs="3313466,0;3313466,425813;1909932,941270;0,2327963;0,2215907;2738298,148474;3182178,36418;3313466,0" o:connectangles="0,0,0,0,0,0,0,0"/>
                  </v:shape>
                  <v:shape id="Freeform 21" o:spid="_x0000_s1035" style="position:absolute;left:66407;top:61328;width:24582;height:6084;flip:x;visibility:visible;mso-wrap-style:square;v-text-anchor:top" coordsize="786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" path="m786,29v,109,,109,,109c,138,,138,,138,465,,696,13,786,29xe" fillcolor="#37a76f [3206]" stroked="f">
                    <v:path arrowok="t" o:connecttype="custom" o:connectlocs="2458155,127841;2458155,608346;0,608346;2458155,127841" o:connectangles="0,0,0,0"/>
                  </v:shape>
                  <v:shape id="Freeform 5" o:spid="_x0000_s1036" style="position:absolute;top:48888;width:33134;height:19679;flip:x;visibility:visible;mso-wrap-style:square;v-text-anchor:top" coordsize="1055,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" path="m1055,v,33,,33,,33c450,105,160,509,50,700,,700,,700,,700,116,500,421,76,1055,xe" fillcolor="#37a76f [3206]" stroked="f">
                    <v:path arrowok="t" o:connecttype="custom" o:connectlocs="3313465,0;3313465,92774;157036,1967927;0,1967927;3313465,0" o:connectangles="0,0,0,0,0"/>
                  </v:shape>
                </v:group>
                <w10:anchorlock/>
              </v:group>
            </w:pict>
          </mc:Fallback>
        </mc:AlternateContent>
      </w:r>
    </w:p>
    <w:tbl>
      <w:tblPr>
        <w:tblW w:w="5000" w:type="pct"/>
        <w:jc w:val="center"/>
        <w:tblLook w:val="0600" w:firstRow="0" w:lastRow="0" w:firstColumn="0" w:lastColumn="0" w:noHBand="1" w:noVBand="1"/>
        <w:tblDescription w:val="Brochure Layout - Outside"/>
      </w:tblPr>
      <w:tblGrid>
        <w:gridCol w:w="4240"/>
        <w:gridCol w:w="564"/>
        <w:gridCol w:w="4735"/>
        <w:gridCol w:w="639"/>
        <w:gridCol w:w="4222"/>
      </w:tblGrid>
      <w:tr w:rsidR="00C80AE7" w:rsidRPr="00DD7039" w14:paraId="2BB08459" w14:textId="77777777" w:rsidTr="73DA9788">
        <w:trPr>
          <w:trHeight w:val="7732"/>
          <w:jc w:val="center"/>
        </w:trPr>
        <w:tc>
          <w:tcPr>
            <w:tcW w:w="1472" w:type="pct"/>
          </w:tcPr>
          <w:p w14:paraId="30426649" w14:textId="77777777" w:rsidR="00C80AE7" w:rsidRPr="00DD7039" w:rsidRDefault="00C80AE7" w:rsidP="00674EF6">
            <w:pPr>
              <w:jc w:val="center"/>
              <w:rPr>
                <w:rFonts w:asciiTheme="majorHAnsi" w:hAnsiTheme="majorHAnsi"/>
                <w:sz w:val="16"/>
              </w:rPr>
            </w:pPr>
          </w:p>
        </w:tc>
        <w:tc>
          <w:tcPr>
            <w:tcW w:w="196" w:type="pct"/>
            <w:vMerge w:val="restart"/>
          </w:tcPr>
          <w:p w14:paraId="7E5ADBBA" w14:textId="77777777" w:rsidR="00C80AE7" w:rsidRPr="00DD7039" w:rsidRDefault="00C80AE7" w:rsidP="00330144">
            <w:pPr>
              <w:spacing w:after="160" w:line="259" w:lineRule="auto"/>
              <w:rPr>
                <w:rFonts w:asciiTheme="majorHAnsi" w:hAnsiTheme="majorHAnsi"/>
                <w:sz w:val="16"/>
              </w:rPr>
            </w:pPr>
          </w:p>
        </w:tc>
        <w:tc>
          <w:tcPr>
            <w:tcW w:w="1644" w:type="pct"/>
            <w:vMerge w:val="restart"/>
          </w:tcPr>
          <w:p w14:paraId="7EAC6D45" w14:textId="77777777" w:rsidR="00C80AE7" w:rsidRDefault="00C80AE7" w:rsidP="00807373">
            <w:pPr>
              <w:pStyle w:val="NormalAlternate"/>
            </w:pPr>
          </w:p>
          <w:p w14:paraId="37E8F644" w14:textId="77777777" w:rsidR="006A4450" w:rsidRPr="006A4450" w:rsidRDefault="00000000" w:rsidP="006A4450">
            <w:sdt>
              <w:sdtPr>
                <w:id w:val="2138375261"/>
                <w:placeholder>
                  <w:docPart w:val="2DC36BA76A5E428985A1F842032B9F1B"/>
                </w:placeholder>
                <w:temporary/>
                <w:showingPlcHdr/>
                <w15:appearance w15:val="hidden"/>
              </w:sdtPr>
              <w:sdtContent>
                <w:r w:rsidR="006A4450" w:rsidRPr="006A4450">
                  <w:t>You might want to mention a few of your most impressive clients here:</w:t>
                </w:r>
              </w:sdtContent>
            </w:sdt>
            <w:r w:rsidR="006A4450">
              <w:t xml:space="preserve"> </w:t>
            </w:r>
          </w:p>
          <w:sdt>
            <w:sdtPr>
              <w:id w:val="541721299"/>
              <w:placeholder>
                <w:docPart w:val="6845A2DE92694E01A4ED6A281CF29A22"/>
              </w:placeholder>
              <w:temporary/>
              <w:showingPlcHdr/>
              <w15:appearance w15:val="hidden"/>
            </w:sdtPr>
            <w:sdtContent>
              <w:p w14:paraId="7F3C4E77" w14:textId="77777777" w:rsidR="00C80AE7" w:rsidRPr="006A4450" w:rsidRDefault="00C80AE7" w:rsidP="006A4450">
                <w:pPr>
                  <w:pStyle w:val="ListBullet"/>
                </w:pPr>
                <w:r w:rsidRPr="006A4450">
                  <w:t>Big, important company</w:t>
                </w:r>
              </w:p>
              <w:p w14:paraId="479B1B2C" w14:textId="77777777" w:rsidR="00C80AE7" w:rsidRPr="006A4450" w:rsidRDefault="00C80AE7" w:rsidP="006A4450">
                <w:pPr>
                  <w:pStyle w:val="ListBullet"/>
                </w:pPr>
                <w:r w:rsidRPr="006A4450">
                  <w:t>Really well-known company</w:t>
                </w:r>
              </w:p>
              <w:p w14:paraId="246E4F36" w14:textId="77777777" w:rsidR="00C80AE7" w:rsidRPr="006A4450" w:rsidRDefault="00C80AE7" w:rsidP="006A4450">
                <w:pPr>
                  <w:pStyle w:val="ListBullet"/>
                </w:pPr>
                <w:r w:rsidRPr="006A4450">
                  <w:t>Very impressive company</w:t>
                </w:r>
              </w:p>
            </w:sdtContent>
          </w:sdt>
          <w:bookmarkStart w:id="1" w:name="_Toc239321492"/>
          <w:p w14:paraId="36E1977F" w14:textId="77777777" w:rsidR="00C80AE7" w:rsidRPr="00EC0721" w:rsidRDefault="00000000" w:rsidP="73DA9788">
            <w:pPr>
              <w:pStyle w:val="Heading2"/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id w:val="-543751653"/>
                <w:placeholder>
                  <w:docPart w:val="5C88A02FCDE345BF97E8E7E5F68B5A64"/>
                </w:placeholder>
                <w:temporary/>
                <w:showingPlcHdr/>
                <w15:appearance w15:val="hidden"/>
              </w:sdtPr>
              <w:sdtContent>
                <w:r w:rsidR="00B35B2F" w:rsidRPr="73DA9788">
                  <w:rPr>
                    <w:b/>
                    <w:bCs/>
                  </w:rPr>
                  <w:t>Our clients</w:t>
                </w:r>
              </w:sdtContent>
            </w:sdt>
            <w:bookmarkEnd w:id="1"/>
          </w:p>
          <w:p w14:paraId="077DA48E" w14:textId="77777777" w:rsidR="00C80AE7" w:rsidRDefault="00000000" w:rsidP="0068630D">
            <w:sdt>
              <w:sdtPr>
                <w:id w:val="-789507853"/>
                <w:placeholder>
                  <w:docPart w:val="FB73374E17BF48B4BA179FF657CFB73D"/>
                </w:placeholder>
                <w:temporary/>
                <w:showingPlcHdr/>
                <w15:appearance w15:val="hidden"/>
              </w:sdtPr>
              <w:sdtContent>
                <w:r w:rsidR="00C80AE7" w:rsidRPr="0068630D">
                  <w:t xml:space="preserve">Don’t be shy! Show them how fabulous you are. List or summarize key points here about what you do. </w:t>
                </w:r>
              </w:sdtContent>
            </w:sdt>
          </w:p>
        </w:tc>
        <w:tc>
          <w:tcPr>
            <w:tcW w:w="222" w:type="pct"/>
            <w:vMerge w:val="restart"/>
          </w:tcPr>
          <w:p w14:paraId="7A1E7EA6" w14:textId="77777777" w:rsidR="00C80AE7" w:rsidRDefault="00C80AE7" w:rsidP="00330144"/>
        </w:tc>
        <w:bookmarkStart w:id="2" w:name="_Toc239321493"/>
        <w:tc>
          <w:tcPr>
            <w:tcW w:w="1466" w:type="pct"/>
            <w:vMerge w:val="restart"/>
          </w:tcPr>
          <w:p w14:paraId="7EEDA6CE" w14:textId="77777777" w:rsidR="00C80AE7" w:rsidRPr="00674EF6" w:rsidRDefault="00000000" w:rsidP="00571059">
            <w:pPr>
              <w:pStyle w:val="Heading3"/>
            </w:pPr>
            <w:sdt>
              <w:sdtPr>
                <w:id w:val="-666473291"/>
                <w:placeholder>
                  <w:docPart w:val="940EE4DBA2A94AF88F87139F31B88831"/>
                </w:placeholder>
                <w:temporary/>
                <w:showingPlcHdr/>
                <w15:appearance w15:val="hidden"/>
              </w:sdtPr>
              <w:sdtContent>
                <w:r w:rsidR="00B35B2F">
                  <w:t>Our mission</w:t>
                </w:r>
              </w:sdtContent>
            </w:sdt>
            <w:bookmarkEnd w:id="2"/>
          </w:p>
          <w:p w14:paraId="7E251A74" w14:textId="77777777" w:rsidR="00C80AE7" w:rsidRDefault="00000000" w:rsidP="00571059">
            <w:sdt>
              <w:sdtPr>
                <w:id w:val="-1819956617"/>
                <w:placeholder>
                  <w:docPart w:val="F5C4687024894AF0825CEDF218AFD808"/>
                </w:placeholder>
                <w:temporary/>
                <w:showingPlcHdr/>
                <w15:appearance w15:val="hidden"/>
              </w:sdtPr>
              <w:sdtContent>
                <w:r w:rsidR="00B01A94" w:rsidRPr="0000140F">
                  <w:t>To change any of the text in this document, just click on the block of text you want to update!  The formatting has already been programmed for ease of formatting.</w:t>
                </w:r>
              </w:sdtContent>
            </w:sdt>
          </w:p>
          <w:bookmarkStart w:id="3" w:name="_Toc239321494"/>
          <w:p w14:paraId="7074CA73" w14:textId="77777777" w:rsidR="00C80AE7" w:rsidRPr="00DD7039" w:rsidRDefault="00000000" w:rsidP="00571059">
            <w:pPr>
              <w:pStyle w:val="Heading3"/>
            </w:pPr>
            <w:sdt>
              <w:sdtPr>
                <w:id w:val="-1242643365"/>
                <w:placeholder>
                  <w:docPart w:val="ED05BD44A9A545EBA81FBD7C9E19CE63"/>
                </w:placeholder>
                <w:temporary/>
                <w:showingPlcHdr/>
                <w15:appearance w15:val="hidden"/>
              </w:sdtPr>
              <w:sdtContent>
                <w:r w:rsidR="00B35B2F">
                  <w:t>About us</w:t>
                </w:r>
              </w:sdtContent>
            </w:sdt>
            <w:bookmarkEnd w:id="3"/>
          </w:p>
          <w:p w14:paraId="4B8796C9" w14:textId="77777777" w:rsidR="00C80AE7" w:rsidRPr="00DD7039" w:rsidRDefault="00000000" w:rsidP="00571059">
            <w:sdt>
              <w:sdtPr>
                <w:id w:val="-2123603127"/>
                <w:placeholder>
                  <w:docPart w:val="3DB854308F2849AE8AA84CBBF99E9AE2"/>
                </w:placeholder>
                <w:temporary/>
                <w:showingPlcHdr/>
                <w15:appearance w15:val="hidden"/>
              </w:sdtPr>
              <w:sdtContent>
                <w:r w:rsidR="00C80AE7" w:rsidRPr="00571059">
                  <w:t xml:space="preserve">If you replace a photo with your own and it’s not a flawless fit for the space, you can </w:t>
                </w:r>
                <w:r w:rsidR="00B01A94">
                  <w:t xml:space="preserve">use the Desktop App to </w:t>
                </w:r>
                <w:r w:rsidR="00C80AE7" w:rsidRPr="00571059">
                  <w:t>crop it to fit in almost no time. Just select the picture and then, on the Picture Format tab, click Crop.</w:t>
                </w:r>
              </w:sdtContent>
            </w:sdt>
          </w:p>
        </w:tc>
      </w:tr>
      <w:bookmarkStart w:id="4" w:name="_Toc239321495"/>
      <w:tr w:rsidR="00C80AE7" w:rsidRPr="00DD7039" w14:paraId="718A3EE8" w14:textId="77777777" w:rsidTr="73DA9788">
        <w:trPr>
          <w:jc w:val="center"/>
        </w:trPr>
        <w:tc>
          <w:tcPr>
            <w:tcW w:w="1472" w:type="pct"/>
          </w:tcPr>
          <w:p w14:paraId="2DD21051" w14:textId="77777777" w:rsidR="00C80AE7" w:rsidRDefault="00000000" w:rsidP="73DA9788">
            <w:pPr>
              <w:pStyle w:val="Heading3Alternate"/>
            </w:pPr>
            <w:sdt>
              <w:sdtPr>
                <w:id w:val="-1800061053"/>
                <w:placeholder>
                  <w:docPart w:val="1AA3323D030C4F4D94725FF43448FEF0"/>
                </w:placeholder>
                <w:temporary/>
                <w:showingPlcHdr/>
                <w15:appearance w15:val="hidden"/>
              </w:sdtPr>
              <w:sdtContent>
                <w:r w:rsidR="00B35B2F">
                  <w:t>Contact us</w:t>
                </w:r>
              </w:sdtContent>
            </w:sdt>
            <w:bookmarkEnd w:id="4"/>
          </w:p>
          <w:p w14:paraId="6EC8BFED" w14:textId="77777777" w:rsidR="00C80AE7" w:rsidRDefault="00000000" w:rsidP="00C80AE7">
            <w:pPr>
              <w:pStyle w:val="Contact"/>
            </w:pPr>
            <w:sdt>
              <w:sdtPr>
                <w:id w:val="-1135484036"/>
                <w:placeholder>
                  <w:docPart w:val="87E1CC02B8114E7E9D0350380E5C18BD"/>
                </w:placeholder>
                <w:temporary/>
                <w:showingPlcHdr/>
                <w15:appearance w15:val="hidden"/>
              </w:sdtPr>
              <w:sdtContent>
                <w:r w:rsidR="00B35B2F">
                  <w:t>123 45</w:t>
                </w:r>
                <w:r w:rsidR="00B35B2F" w:rsidRPr="73DA9788">
                  <w:rPr>
                    <w:vertAlign w:val="superscript"/>
                  </w:rPr>
                  <w:t>th</w:t>
                </w:r>
                <w:r w:rsidR="00B35B2F">
                  <w:t xml:space="preserve"> Ave.</w:t>
                </w:r>
              </w:sdtContent>
            </w:sdt>
          </w:p>
          <w:p w14:paraId="2677D266" w14:textId="77777777" w:rsidR="00C80AE7" w:rsidRDefault="00000000" w:rsidP="00C80AE7">
            <w:pPr>
              <w:pStyle w:val="Contact"/>
            </w:pPr>
            <w:sdt>
              <w:sdtPr>
                <w:id w:val="-301456866"/>
                <w:placeholder>
                  <w:docPart w:val="32E7CACBC1244489A52C6FA03EBA960A"/>
                </w:placeholder>
                <w:temporary/>
                <w:showingPlcHdr/>
                <w15:appearance w15:val="hidden"/>
              </w:sdtPr>
              <w:sdtContent>
                <w:r w:rsidR="00B35B2F">
                  <w:t>Chicago, IL 54321</w:t>
                </w:r>
              </w:sdtContent>
            </w:sdt>
          </w:p>
          <w:p w14:paraId="5DCF4ABA" w14:textId="77777777" w:rsidR="00C80AE7" w:rsidRDefault="00000000" w:rsidP="00B35B2F">
            <w:pPr>
              <w:pStyle w:val="Contact"/>
            </w:pPr>
            <w:sdt>
              <w:sdtPr>
                <w:id w:val="-2041581381"/>
                <w:placeholder>
                  <w:docPart w:val="89F6A773C32F465BA3AC5CF0FAAD4E99"/>
                </w:placeholder>
                <w:temporary/>
                <w:showingPlcHdr/>
                <w15:appearance w15:val="hidden"/>
              </w:sdtPr>
              <w:sdtContent>
                <w:r w:rsidR="00B35B2F">
                  <w:t>(909) 555-0199</w:t>
                </w:r>
              </w:sdtContent>
            </w:sdt>
          </w:p>
          <w:p w14:paraId="747299D5" w14:textId="77777777" w:rsidR="00C80AE7" w:rsidRDefault="00000000" w:rsidP="00A32E9C">
            <w:pPr>
              <w:pStyle w:val="Contact"/>
            </w:pPr>
            <w:sdt>
              <w:sdtPr>
                <w:id w:val="-1139952387"/>
                <w:placeholder>
                  <w:docPart w:val="0F486623C993466FB7A687DF4F6A885B"/>
                </w:placeholder>
                <w:temporary/>
                <w:showingPlcHdr/>
                <w15:appearance w15:val="hidden"/>
                <w:text/>
              </w:sdtPr>
              <w:sdtContent>
                <w:r w:rsidR="00C80AE7" w:rsidRPr="0009727F">
                  <w:t>[Email]</w:t>
                </w:r>
              </w:sdtContent>
            </w:sdt>
          </w:p>
          <w:bookmarkStart w:id="5" w:name="_Toc239321496"/>
          <w:p w14:paraId="6B847F88" w14:textId="77777777" w:rsidR="00C80AE7" w:rsidRPr="001E0365" w:rsidRDefault="00000000" w:rsidP="00C80AE7">
            <w:pPr>
              <w:pStyle w:val="Heading3Alternate"/>
              <w:rPr>
                <w:rStyle w:val="Heading3Char"/>
              </w:rPr>
            </w:pPr>
            <w:sdt>
              <w:sdtPr>
                <w:rPr>
                  <w:b w:val="0"/>
                  <w:bCs w:val="0"/>
                </w:rPr>
                <w:id w:val="-1661080747"/>
                <w:placeholder>
                  <w:docPart w:val="C0FE4FDBEC2E4631A646F827403342DC"/>
                </w:placeholder>
                <w:temporary/>
                <w:showingPlcHdr/>
                <w15:appearance w15:val="hidden"/>
              </w:sdtPr>
              <w:sdtEndPr>
                <w:rPr>
                  <w:b/>
                  <w:bCs/>
                </w:rPr>
              </w:sdtEndPr>
              <w:sdtContent>
                <w:r w:rsidR="00C80AE7">
                  <w:t>Visit us on the Web:</w:t>
                </w:r>
              </w:sdtContent>
            </w:sdt>
            <w:bookmarkEnd w:id="5"/>
          </w:p>
          <w:p w14:paraId="551D67AF" w14:textId="77777777" w:rsidR="00C80AE7" w:rsidRDefault="00000000" w:rsidP="00C80AE7">
            <w:pPr>
              <w:pStyle w:val="Contact"/>
            </w:pPr>
            <w:sdt>
              <w:sdtPr>
                <w:id w:val="-523087531"/>
                <w:placeholder>
                  <w:docPart w:val="30273359CA514A54B774017A7887F38A"/>
                </w:placeholder>
                <w:temporary/>
                <w:showingPlcHdr/>
                <w15:appearance w15:val="hidden"/>
                <w:text/>
              </w:sdtPr>
              <w:sdtContent>
                <w:r w:rsidR="00C80AE7" w:rsidRPr="00D71AED">
                  <w:rPr>
                    <w:rStyle w:val="ContactChar"/>
                  </w:rPr>
                  <w:t>[Web Address]</w:t>
                </w:r>
              </w:sdtContent>
            </w:sdt>
          </w:p>
        </w:tc>
        <w:tc>
          <w:tcPr>
            <w:tcW w:w="196" w:type="pct"/>
            <w:vMerge/>
          </w:tcPr>
          <w:p w14:paraId="641F9856" w14:textId="77777777" w:rsidR="00C80AE7" w:rsidRPr="00DD7039" w:rsidRDefault="00C80AE7" w:rsidP="00330144">
            <w:pPr>
              <w:spacing w:after="160" w:line="259" w:lineRule="auto"/>
              <w:rPr>
                <w:rFonts w:asciiTheme="majorHAnsi" w:hAnsiTheme="majorHAnsi"/>
                <w:sz w:val="16"/>
              </w:rPr>
            </w:pPr>
          </w:p>
        </w:tc>
        <w:tc>
          <w:tcPr>
            <w:tcW w:w="1644" w:type="pct"/>
            <w:vMerge/>
          </w:tcPr>
          <w:p w14:paraId="2B240D6F" w14:textId="77777777" w:rsidR="00C80AE7" w:rsidRDefault="00C80AE7" w:rsidP="00807373">
            <w:pPr>
              <w:pStyle w:val="NormalAlternate"/>
            </w:pPr>
          </w:p>
        </w:tc>
        <w:tc>
          <w:tcPr>
            <w:tcW w:w="222" w:type="pct"/>
            <w:vMerge/>
          </w:tcPr>
          <w:p w14:paraId="21242E46" w14:textId="77777777" w:rsidR="00C80AE7" w:rsidRDefault="00C80AE7" w:rsidP="00330144"/>
        </w:tc>
        <w:tc>
          <w:tcPr>
            <w:tcW w:w="1466" w:type="pct"/>
            <w:vMerge/>
          </w:tcPr>
          <w:p w14:paraId="040FE9D5" w14:textId="77777777" w:rsidR="00C80AE7" w:rsidRDefault="00C80AE7" w:rsidP="00571059">
            <w:pPr>
              <w:pStyle w:val="Heading3"/>
            </w:pPr>
          </w:p>
        </w:tc>
      </w:tr>
    </w:tbl>
    <w:p w14:paraId="5F9C42C4" w14:textId="77777777" w:rsidR="00DD7039" w:rsidRPr="00DD7039" w:rsidRDefault="00DD7039" w:rsidP="00DD7039">
      <w:pPr>
        <w:pStyle w:val="NoSpacing"/>
        <w:rPr>
          <w:rFonts w:asciiTheme="majorHAnsi" w:hAnsiTheme="majorHAnsi"/>
          <w:sz w:val="16"/>
        </w:rPr>
      </w:pPr>
    </w:p>
    <w:sectPr w:rsidR="00DD7039" w:rsidRPr="00DD7039" w:rsidSect="00572C57">
      <w:pgSz w:w="15840" w:h="12240" w:orient="landscape" w:code="1"/>
      <w:pgMar w:top="0" w:right="720" w:bottom="0" w:left="720" w:header="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1FBB1" w14:textId="77777777" w:rsidR="00C96470" w:rsidRDefault="00C96470" w:rsidP="00DD7039">
      <w:pPr>
        <w:spacing w:after="0" w:line="240" w:lineRule="auto"/>
      </w:pPr>
      <w:r>
        <w:separator/>
      </w:r>
    </w:p>
  </w:endnote>
  <w:endnote w:type="continuationSeparator" w:id="0">
    <w:p w14:paraId="50F4C1F4" w14:textId="77777777" w:rsidR="00C96470" w:rsidRDefault="00C96470" w:rsidP="00DD7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0B43E8" w14:textId="77777777" w:rsidR="00C96470" w:rsidRDefault="00C96470" w:rsidP="00DD7039">
      <w:pPr>
        <w:spacing w:after="0" w:line="240" w:lineRule="auto"/>
      </w:pPr>
      <w:r>
        <w:separator/>
      </w:r>
    </w:p>
  </w:footnote>
  <w:footnote w:type="continuationSeparator" w:id="0">
    <w:p w14:paraId="560BD662" w14:textId="77777777" w:rsidR="00C96470" w:rsidRDefault="00C96470" w:rsidP="00DD70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CF048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4802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481"/>
    <w:rsid w:val="00032F1A"/>
    <w:rsid w:val="0009727F"/>
    <w:rsid w:val="000B64B0"/>
    <w:rsid w:val="000C7D11"/>
    <w:rsid w:val="00107813"/>
    <w:rsid w:val="00143B11"/>
    <w:rsid w:val="00172E8B"/>
    <w:rsid w:val="001B5D14"/>
    <w:rsid w:val="001E0365"/>
    <w:rsid w:val="00240276"/>
    <w:rsid w:val="00330144"/>
    <w:rsid w:val="0033735F"/>
    <w:rsid w:val="00367744"/>
    <w:rsid w:val="00460EF8"/>
    <w:rsid w:val="004725D9"/>
    <w:rsid w:val="00475492"/>
    <w:rsid w:val="00490CB8"/>
    <w:rsid w:val="004B730C"/>
    <w:rsid w:val="004C0D5A"/>
    <w:rsid w:val="005275E0"/>
    <w:rsid w:val="00551578"/>
    <w:rsid w:val="00571059"/>
    <w:rsid w:val="00572C57"/>
    <w:rsid w:val="005D66EA"/>
    <w:rsid w:val="00632481"/>
    <w:rsid w:val="00657049"/>
    <w:rsid w:val="00674EF6"/>
    <w:rsid w:val="0068630D"/>
    <w:rsid w:val="006A4450"/>
    <w:rsid w:val="006D22BB"/>
    <w:rsid w:val="00710D3A"/>
    <w:rsid w:val="007159BD"/>
    <w:rsid w:val="00723FD6"/>
    <w:rsid w:val="00807373"/>
    <w:rsid w:val="008D146D"/>
    <w:rsid w:val="008E1B99"/>
    <w:rsid w:val="009123FB"/>
    <w:rsid w:val="00961FD4"/>
    <w:rsid w:val="00994AB9"/>
    <w:rsid w:val="009B6A8C"/>
    <w:rsid w:val="00A03187"/>
    <w:rsid w:val="00A165BE"/>
    <w:rsid w:val="00A21AC6"/>
    <w:rsid w:val="00A32E9C"/>
    <w:rsid w:val="00A71B0A"/>
    <w:rsid w:val="00A77242"/>
    <w:rsid w:val="00B01A94"/>
    <w:rsid w:val="00B0634C"/>
    <w:rsid w:val="00B35B2F"/>
    <w:rsid w:val="00B418C8"/>
    <w:rsid w:val="00B5749E"/>
    <w:rsid w:val="00B74E0F"/>
    <w:rsid w:val="00BC2EFF"/>
    <w:rsid w:val="00BD43AD"/>
    <w:rsid w:val="00C261C4"/>
    <w:rsid w:val="00C80AE7"/>
    <w:rsid w:val="00C87607"/>
    <w:rsid w:val="00C91E8B"/>
    <w:rsid w:val="00C96470"/>
    <w:rsid w:val="00C96CC9"/>
    <w:rsid w:val="00CC0CA1"/>
    <w:rsid w:val="00CC605C"/>
    <w:rsid w:val="00CD0EBE"/>
    <w:rsid w:val="00D14FD3"/>
    <w:rsid w:val="00D378BC"/>
    <w:rsid w:val="00D61E49"/>
    <w:rsid w:val="00D71AED"/>
    <w:rsid w:val="00DB769F"/>
    <w:rsid w:val="00DD7039"/>
    <w:rsid w:val="00DF07F0"/>
    <w:rsid w:val="00DF27E8"/>
    <w:rsid w:val="00E23212"/>
    <w:rsid w:val="00E31A40"/>
    <w:rsid w:val="00E36126"/>
    <w:rsid w:val="00EA3DA4"/>
    <w:rsid w:val="00EA6FD4"/>
    <w:rsid w:val="00EC0721"/>
    <w:rsid w:val="00EF32F7"/>
    <w:rsid w:val="00F0086D"/>
    <w:rsid w:val="00F33C34"/>
    <w:rsid w:val="00F45706"/>
    <w:rsid w:val="00F83363"/>
    <w:rsid w:val="00F87DDD"/>
    <w:rsid w:val="00F9063B"/>
    <w:rsid w:val="00FE638D"/>
    <w:rsid w:val="06BBE276"/>
    <w:rsid w:val="07206F2F"/>
    <w:rsid w:val="1B99CEA6"/>
    <w:rsid w:val="1F7585B5"/>
    <w:rsid w:val="2A6332C2"/>
    <w:rsid w:val="2AEB311E"/>
    <w:rsid w:val="31AB5BD3"/>
    <w:rsid w:val="37E77974"/>
    <w:rsid w:val="419D7A6D"/>
    <w:rsid w:val="474397C9"/>
    <w:rsid w:val="63125CFC"/>
    <w:rsid w:val="6764639D"/>
    <w:rsid w:val="73032720"/>
    <w:rsid w:val="73DA9788"/>
    <w:rsid w:val="7F5B8F8F"/>
    <w:rsid w:val="7F7FB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91D7AE"/>
  <w15:chartTrackingRefBased/>
  <w15:docId w15:val="{8C373A1E-851A-4810-8DBD-B62E985BC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55F51" w:themeColor="text2"/>
        <w:kern w:val="2"/>
        <w:lang w:val="en-US" w:eastAsia="ja-JP" w:bidi="ar-SA"/>
        <w14:ligatures w14:val="standard"/>
      </w:rPr>
    </w:rPrDefault>
    <w:pPrDefault>
      <w:pPr>
        <w:spacing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AED"/>
    <w:rPr>
      <w:color w:val="auto"/>
      <w:sz w:val="22"/>
    </w:rPr>
  </w:style>
  <w:style w:type="paragraph" w:styleId="Heading1">
    <w:name w:val="heading 1"/>
    <w:basedOn w:val="Normal"/>
    <w:next w:val="Normal"/>
    <w:link w:val="Heading1Char"/>
    <w:uiPriority w:val="2"/>
    <w:qFormat/>
    <w:rsid w:val="00DF27E8"/>
    <w:pPr>
      <w:keepNext/>
      <w:keepLines/>
      <w:spacing w:before="240" w:after="180" w:line="216" w:lineRule="auto"/>
      <w:outlineLvl w:val="0"/>
    </w:pPr>
    <w:rPr>
      <w:rFonts w:asciiTheme="majorHAnsi" w:eastAsiaTheme="majorEastAsia" w:hAnsiTheme="majorHAnsi" w:cstheme="majorBidi"/>
      <w:sz w:val="48"/>
    </w:rPr>
  </w:style>
  <w:style w:type="paragraph" w:styleId="Heading2">
    <w:name w:val="heading 2"/>
    <w:basedOn w:val="Normal"/>
    <w:next w:val="Normal"/>
    <w:link w:val="Heading2Char"/>
    <w:uiPriority w:val="2"/>
    <w:unhideWhenUsed/>
    <w:qFormat/>
    <w:rsid w:val="00EC0721"/>
    <w:pPr>
      <w:keepNext/>
      <w:keepLines/>
      <w:pBdr>
        <w:bottom w:val="single" w:sz="4" w:space="4" w:color="455F51" w:themeColor="text2"/>
      </w:pBdr>
      <w:spacing w:before="480" w:after="160" w:line="216" w:lineRule="auto"/>
      <w:outlineLvl w:val="1"/>
    </w:pPr>
    <w:rPr>
      <w:rFonts w:asciiTheme="majorHAnsi" w:eastAsiaTheme="majorEastAsia" w:hAnsiTheme="majorHAnsi" w:cstheme="majorBidi"/>
      <w:sz w:val="28"/>
    </w:rPr>
  </w:style>
  <w:style w:type="paragraph" w:styleId="Heading3">
    <w:name w:val="heading 3"/>
    <w:basedOn w:val="Normal"/>
    <w:next w:val="Normal"/>
    <w:link w:val="Heading3Char"/>
    <w:uiPriority w:val="2"/>
    <w:unhideWhenUsed/>
    <w:qFormat/>
    <w:rsid w:val="00330144"/>
    <w:pPr>
      <w:keepNext/>
      <w:keepLines/>
      <w:spacing w:before="360" w:after="180" w:line="240" w:lineRule="auto"/>
      <w:outlineLvl w:val="2"/>
    </w:pPr>
    <w:rPr>
      <w:rFonts w:asciiTheme="majorHAnsi" w:hAnsiTheme="majorHAns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Layout">
    <w:name w:val="Table Layout"/>
    <w:basedOn w:val="TableNormal"/>
    <w:uiPriority w:val="99"/>
    <w:pPr>
      <w:spacing w:after="0" w:line="240" w:lineRule="auto"/>
    </w:pPr>
    <w:tblPr>
      <w:tblCellMar>
        <w:left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3"/>
    <w:qFormat/>
    <w:rsid w:val="001E0365"/>
    <w:pPr>
      <w:spacing w:after="120" w:line="211" w:lineRule="auto"/>
      <w:contextualSpacing/>
    </w:pPr>
    <w:rPr>
      <w:rFonts w:asciiTheme="majorHAnsi" w:eastAsiaTheme="majorEastAsia" w:hAnsiTheme="majorHAnsi" w:cstheme="majorBidi"/>
      <w:b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3"/>
    <w:rsid w:val="001E0365"/>
    <w:rPr>
      <w:rFonts w:asciiTheme="majorHAnsi" w:eastAsiaTheme="majorEastAsia" w:hAnsiTheme="majorHAnsi" w:cstheme="majorBidi"/>
      <w:b/>
      <w:color w:val="auto"/>
      <w:kern w:val="28"/>
      <w:sz w:val="56"/>
    </w:rPr>
  </w:style>
  <w:style w:type="paragraph" w:styleId="Subtitle">
    <w:name w:val="Subtitle"/>
    <w:basedOn w:val="Normal"/>
    <w:next w:val="Normal"/>
    <w:link w:val="SubtitleChar"/>
    <w:uiPriority w:val="4"/>
    <w:qFormat/>
    <w:rsid w:val="00DF27E8"/>
    <w:pPr>
      <w:numPr>
        <w:ilvl w:val="1"/>
      </w:numPr>
      <w:spacing w:before="180" w:after="0" w:line="288" w:lineRule="auto"/>
    </w:pPr>
    <w:rPr>
      <w:rFonts w:asciiTheme="majorHAnsi" w:hAnsiTheme="majorHAnsi"/>
      <w:sz w:val="24"/>
    </w:rPr>
  </w:style>
  <w:style w:type="character" w:customStyle="1" w:styleId="SubtitleChar">
    <w:name w:val="Subtitle Char"/>
    <w:basedOn w:val="DefaultParagraphFont"/>
    <w:link w:val="Subtitle"/>
    <w:uiPriority w:val="4"/>
    <w:rsid w:val="00DF27E8"/>
    <w:rPr>
      <w:rFonts w:asciiTheme="majorHAnsi" w:hAnsiTheme="majorHAnsi"/>
      <w:sz w:val="24"/>
    </w:rPr>
  </w:style>
  <w:style w:type="paragraph" w:customStyle="1" w:styleId="Organization">
    <w:name w:val="Organization"/>
    <w:basedOn w:val="Normal"/>
    <w:next w:val="Normal"/>
    <w:uiPriority w:val="5"/>
    <w:semiHidden/>
    <w:pPr>
      <w:pBdr>
        <w:bottom w:val="single" w:sz="4" w:space="3" w:color="99CB38" w:themeColor="accent1"/>
      </w:pBdr>
      <w:spacing w:after="60"/>
    </w:pPr>
    <w:rPr>
      <w:rFonts w:asciiTheme="majorHAnsi" w:eastAsiaTheme="majorEastAsia" w:hAnsiTheme="majorHAnsi" w:cstheme="majorBidi"/>
      <w:color w:val="99CB38" w:themeColor="accent1"/>
      <w:sz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Recipient">
    <w:name w:val="Recipient"/>
    <w:basedOn w:val="Normal"/>
    <w:uiPriority w:val="2"/>
    <w:semiHidden/>
    <w:pPr>
      <w:spacing w:before="1100" w:after="0" w:line="240" w:lineRule="auto"/>
      <w:ind w:left="1800"/>
      <w:contextualSpacing/>
    </w:pPr>
  </w:style>
  <w:style w:type="character" w:customStyle="1" w:styleId="Heading1Char">
    <w:name w:val="Heading 1 Char"/>
    <w:basedOn w:val="DefaultParagraphFont"/>
    <w:link w:val="Heading1"/>
    <w:uiPriority w:val="2"/>
    <w:rsid w:val="00DF27E8"/>
    <w:rPr>
      <w:rFonts w:asciiTheme="majorHAnsi" w:eastAsiaTheme="majorEastAsia" w:hAnsiTheme="majorHAnsi" w:cstheme="majorBidi"/>
      <w:sz w:val="48"/>
    </w:rPr>
  </w:style>
  <w:style w:type="paragraph" w:styleId="BlockText">
    <w:name w:val="Block Text"/>
    <w:basedOn w:val="Normal"/>
    <w:uiPriority w:val="2"/>
    <w:qFormat/>
    <w:rsid w:val="00E36126"/>
    <w:pPr>
      <w:spacing w:before="260" w:after="260" w:line="240" w:lineRule="auto"/>
    </w:pPr>
    <w:rPr>
      <w:color w:val="000000" w:themeColor="text1"/>
      <w:sz w:val="28"/>
    </w:rPr>
  </w:style>
  <w:style w:type="character" w:customStyle="1" w:styleId="Heading2Char">
    <w:name w:val="Heading 2 Char"/>
    <w:basedOn w:val="DefaultParagraphFont"/>
    <w:link w:val="Heading2"/>
    <w:uiPriority w:val="2"/>
    <w:rsid w:val="00EC0721"/>
    <w:rPr>
      <w:rFonts w:asciiTheme="majorHAnsi" w:eastAsiaTheme="majorEastAsia" w:hAnsiTheme="majorHAnsi" w:cstheme="majorBidi"/>
      <w:sz w:val="28"/>
    </w:rPr>
  </w:style>
  <w:style w:type="character" w:customStyle="1" w:styleId="Heading3Char">
    <w:name w:val="Heading 3 Char"/>
    <w:basedOn w:val="DefaultParagraphFont"/>
    <w:link w:val="Heading3"/>
    <w:uiPriority w:val="2"/>
    <w:rsid w:val="00330144"/>
    <w:rPr>
      <w:rFonts w:asciiTheme="majorHAnsi" w:hAnsiTheme="majorHAnsi"/>
      <w:b/>
      <w:bCs/>
      <w:sz w:val="22"/>
    </w:rPr>
  </w:style>
  <w:style w:type="paragraph" w:styleId="Quote">
    <w:name w:val="Quote"/>
    <w:basedOn w:val="Normal"/>
    <w:next w:val="Normal"/>
    <w:link w:val="QuoteChar"/>
    <w:uiPriority w:val="2"/>
    <w:semiHidden/>
    <w:pPr>
      <w:spacing w:before="200" w:after="160" w:line="288" w:lineRule="auto"/>
    </w:pPr>
    <w:rPr>
      <w:rFonts w:asciiTheme="majorHAnsi" w:eastAsiaTheme="majorEastAsia" w:hAnsiTheme="majorHAnsi" w:cstheme="majorBidi"/>
      <w:i/>
      <w:iCs/>
      <w:color w:val="99CB38" w:themeColor="accent1"/>
    </w:rPr>
  </w:style>
  <w:style w:type="character" w:customStyle="1" w:styleId="QuoteChar">
    <w:name w:val="Quote Char"/>
    <w:basedOn w:val="DefaultParagraphFont"/>
    <w:link w:val="Quote"/>
    <w:uiPriority w:val="2"/>
    <w:semiHidden/>
    <w:rsid w:val="00674EF6"/>
    <w:rPr>
      <w:rFonts w:asciiTheme="majorHAnsi" w:eastAsiaTheme="majorEastAsia" w:hAnsiTheme="majorHAnsi" w:cstheme="majorBidi"/>
      <w:i/>
      <w:iCs/>
      <w:color w:val="99CB38" w:themeColor="accent1"/>
      <w:sz w:val="22"/>
    </w:rPr>
  </w:style>
  <w:style w:type="paragraph" w:customStyle="1" w:styleId="BlockHeading">
    <w:name w:val="Block Heading"/>
    <w:basedOn w:val="Normal"/>
    <w:uiPriority w:val="2"/>
    <w:qFormat/>
    <w:rsid w:val="00E36126"/>
    <w:pPr>
      <w:spacing w:before="1200" w:after="0" w:line="240" w:lineRule="auto"/>
    </w:pPr>
    <w:rPr>
      <w:rFonts w:asciiTheme="majorHAnsi" w:eastAsiaTheme="majorEastAsia" w:hAnsiTheme="majorHAnsi" w:cstheme="majorBidi"/>
      <w:b/>
      <w:color w:val="000000" w:themeColor="text1"/>
      <w:sz w:val="48"/>
    </w:rPr>
  </w:style>
  <w:style w:type="paragraph" w:customStyle="1" w:styleId="BlockText2">
    <w:name w:val="Block Text 2"/>
    <w:basedOn w:val="Normal"/>
    <w:uiPriority w:val="2"/>
    <w:semiHidden/>
    <w:pPr>
      <w:spacing w:after="160" w:line="240" w:lineRule="auto"/>
      <w:ind w:left="288" w:right="288"/>
    </w:pPr>
    <w:rPr>
      <w:color w:val="FFFFFF" w:themeColor="background1"/>
    </w:rPr>
  </w:style>
  <w:style w:type="paragraph" w:styleId="ListBullet">
    <w:name w:val="List Bullet"/>
    <w:basedOn w:val="Normal"/>
    <w:uiPriority w:val="2"/>
    <w:unhideWhenUsed/>
    <w:qFormat/>
    <w:pPr>
      <w:numPr>
        <w:numId w:val="1"/>
      </w:numPr>
      <w:spacing w:after="120"/>
    </w:pPr>
  </w:style>
  <w:style w:type="paragraph" w:styleId="Header">
    <w:name w:val="header"/>
    <w:basedOn w:val="Normal"/>
    <w:link w:val="HeaderChar"/>
    <w:uiPriority w:val="99"/>
    <w:semiHidden/>
    <w:rsid w:val="00DD70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4EF6"/>
    <w:rPr>
      <w:color w:val="auto"/>
      <w:sz w:val="22"/>
    </w:rPr>
  </w:style>
  <w:style w:type="paragraph" w:styleId="Footer">
    <w:name w:val="footer"/>
    <w:basedOn w:val="Normal"/>
    <w:link w:val="FooterChar"/>
    <w:uiPriority w:val="99"/>
    <w:semiHidden/>
    <w:rsid w:val="00DD70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4EF6"/>
    <w:rPr>
      <w:color w:val="auto"/>
      <w:sz w:val="22"/>
    </w:rPr>
  </w:style>
  <w:style w:type="paragraph" w:customStyle="1" w:styleId="Heading2Alternate">
    <w:name w:val="Heading 2 Alternate"/>
    <w:basedOn w:val="Heading2"/>
    <w:uiPriority w:val="2"/>
    <w:qFormat/>
    <w:rsid w:val="00A21AC6"/>
    <w:pPr>
      <w:spacing w:before="5680"/>
    </w:pPr>
  </w:style>
  <w:style w:type="paragraph" w:customStyle="1" w:styleId="Heading3Alternate">
    <w:name w:val="Heading 3 Alternate"/>
    <w:basedOn w:val="Heading3"/>
    <w:uiPriority w:val="2"/>
    <w:qFormat/>
    <w:rsid w:val="00C80AE7"/>
    <w:pPr>
      <w:jc w:val="center"/>
    </w:pPr>
  </w:style>
  <w:style w:type="paragraph" w:customStyle="1" w:styleId="NormalAlternate">
    <w:name w:val="Normal Alternate"/>
    <w:basedOn w:val="Normal"/>
    <w:qFormat/>
    <w:rsid w:val="00CD0EBE"/>
    <w:pPr>
      <w:spacing w:before="5160"/>
    </w:pPr>
  </w:style>
  <w:style w:type="paragraph" w:customStyle="1" w:styleId="Contact">
    <w:name w:val="Contact"/>
    <w:basedOn w:val="Normal"/>
    <w:next w:val="Normal"/>
    <w:link w:val="ContactChar"/>
    <w:uiPriority w:val="99"/>
    <w:qFormat/>
    <w:rsid w:val="00C80AE7"/>
    <w:pPr>
      <w:spacing w:after="0" w:line="240" w:lineRule="auto"/>
      <w:jc w:val="center"/>
    </w:pPr>
  </w:style>
  <w:style w:type="character" w:customStyle="1" w:styleId="ContactChar">
    <w:name w:val="Contact Char"/>
    <w:basedOn w:val="DefaultParagraphFont"/>
    <w:link w:val="Contact"/>
    <w:uiPriority w:val="99"/>
    <w:rsid w:val="00C80AE7"/>
    <w:rPr>
      <w:color w:val="auto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572C57"/>
  </w:style>
  <w:style w:type="paragraph" w:styleId="TOCHeading">
    <w:name w:val="TOC Heading"/>
    <w:basedOn w:val="Heading1"/>
    <w:next w:val="Normal"/>
    <w:uiPriority w:val="39"/>
    <w:unhideWhenUsed/>
    <w:qFormat/>
    <w:rsid w:val="00723FD6"/>
    <w:pPr>
      <w:spacing w:after="0" w:line="259" w:lineRule="auto"/>
      <w:outlineLvl w:val="9"/>
    </w:pPr>
    <w:rPr>
      <w:color w:val="729928" w:themeColor="accent1" w:themeShade="BF"/>
      <w:kern w:val="0"/>
      <w:sz w:val="32"/>
      <w:szCs w:val="32"/>
      <w:lang w:val="en-GB" w:eastAsia="en-GB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23FD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23FD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23FD6"/>
    <w:rPr>
      <w:color w:val="EE7B08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e.hudson\AppData\Roaming\Microsoft\Templates\Interior%20design%20brochur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AA364C8F2424398B240DBD8630DD7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6CA008-738A-4F63-9515-2846085B9444}"/>
      </w:docPartPr>
      <w:docPartBody>
        <w:p w:rsidR="00000000" w:rsidRDefault="00000000">
          <w:pPr>
            <w:pStyle w:val="EAA364C8F2424398B240DBD8630DD747"/>
          </w:pPr>
          <w:r w:rsidRPr="00E36126">
            <w:t>We don’t just curate, we create.</w:t>
          </w:r>
        </w:p>
      </w:docPartBody>
    </w:docPart>
    <w:docPart>
      <w:docPartPr>
        <w:name w:val="C807798BD4FA493B88F684D97B3545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9D732F-F530-4893-8B65-F921D8894011}"/>
      </w:docPartPr>
      <w:docPartBody>
        <w:p w:rsidR="00000000" w:rsidRPr="00E36126" w:rsidRDefault="00000000" w:rsidP="00E36126">
          <w:pPr>
            <w:pStyle w:val="BlockText"/>
          </w:pPr>
          <w:r w:rsidRPr="00E36126">
            <w:t>You can use this clean, professional brochure just as it is or easily customize it.</w:t>
          </w:r>
        </w:p>
        <w:p w:rsidR="00000000" w:rsidRDefault="00000000">
          <w:pPr>
            <w:pStyle w:val="C807798BD4FA493B88F684D97B354546"/>
          </w:pPr>
          <w:r w:rsidRPr="00E36126">
            <w:t>On the next page, we’ve added a few tips (like this one) to help you get started.</w:t>
          </w:r>
        </w:p>
      </w:docPartBody>
    </w:docPart>
    <w:docPart>
      <w:docPartPr>
        <w:name w:val="A78AE96F1B05416694D8A4854E2E3E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C6E833-88FB-43A4-842E-9F1001BAAF6E}"/>
      </w:docPartPr>
      <w:docPartBody>
        <w:p w:rsidR="00000000" w:rsidRDefault="00000000">
          <w:pPr>
            <w:pStyle w:val="A78AE96F1B05416694D8A4854E2E3E64"/>
          </w:pPr>
          <w:r w:rsidRPr="73DA9788">
            <w:rPr>
              <w:b/>
              <w:bCs/>
            </w:rPr>
            <w:t>We know design</w:t>
          </w:r>
        </w:p>
      </w:docPartBody>
    </w:docPart>
    <w:docPart>
      <w:docPartPr>
        <w:name w:val="BD97BB8DFB194E5EA73339DFC67329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36EE93-AEC7-4C6A-88CD-DFA534AAA385}"/>
      </w:docPartPr>
      <w:docPartBody>
        <w:p w:rsidR="00000000" w:rsidRPr="00674EF6" w:rsidRDefault="00000000" w:rsidP="00FF0E31">
          <w:r w:rsidRPr="00674EF6">
            <w:t xml:space="preserve">If you think a document that looks </w:t>
          </w:r>
          <w:r w:rsidRPr="00674EF6">
            <w:t>this good has to be difficult to format, think again!</w:t>
          </w:r>
        </w:p>
        <w:p w:rsidR="00000000" w:rsidRDefault="00000000">
          <w:pPr>
            <w:pStyle w:val="BD97BB8DFB194E5EA73339DFC6732936"/>
          </w:pPr>
          <w:r w:rsidRPr="00674EF6">
            <w:t>We've created styles that let you match the formatting in this brochure with just a click. On the Home tab of the ribbon, check out the Styles gallery.</w:t>
          </w:r>
        </w:p>
      </w:docPartBody>
    </w:docPart>
    <w:docPart>
      <w:docPartPr>
        <w:name w:val="E644ADA9FAF743778A94E8EC10EEAC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8D2258-61EA-47B0-961E-EE4893CFAEC4}"/>
      </w:docPartPr>
      <w:docPartBody>
        <w:p w:rsidR="00000000" w:rsidRDefault="00000000">
          <w:pPr>
            <w:pStyle w:val="E644ADA9FAF743778A94E8EC10EEAC3C"/>
          </w:pPr>
          <w:r w:rsidRPr="73DA9788">
            <w:rPr>
              <w:bCs/>
            </w:rPr>
            <w:t>Bauhouse Design</w:t>
          </w:r>
        </w:p>
      </w:docPartBody>
    </w:docPart>
    <w:docPart>
      <w:docPartPr>
        <w:name w:val="C3A1188A430A4026B184868E753F9B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14A00E-40B1-41A1-BF64-1C98684616FF}"/>
      </w:docPartPr>
      <w:docPartBody>
        <w:p w:rsidR="00000000" w:rsidRDefault="00000000">
          <w:pPr>
            <w:pStyle w:val="C3A1188A430A4026B184868E753F9BE8"/>
          </w:pPr>
          <w:r w:rsidRPr="001E0365">
            <w:rPr>
              <w:rStyle w:val="SubtitleChar"/>
            </w:rPr>
            <w:t>Interior Design</w:t>
          </w:r>
        </w:p>
      </w:docPartBody>
    </w:docPart>
    <w:docPart>
      <w:docPartPr>
        <w:name w:val="2DC36BA76A5E428985A1F842032B9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F2C9C2-6187-44A6-B764-AFA875D7D157}"/>
      </w:docPartPr>
      <w:docPartBody>
        <w:p w:rsidR="00000000" w:rsidRDefault="00000000">
          <w:pPr>
            <w:pStyle w:val="2DC36BA76A5E428985A1F842032B9F1B"/>
          </w:pPr>
          <w:r w:rsidRPr="006A4450">
            <w:t>You might want to mention a few of your most impressive clients here:</w:t>
          </w:r>
        </w:p>
      </w:docPartBody>
    </w:docPart>
    <w:docPart>
      <w:docPartPr>
        <w:name w:val="6845A2DE92694E01A4ED6A281CF29A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A24161-33B4-4DE5-B998-4E00D3D84C05}"/>
      </w:docPartPr>
      <w:docPartBody>
        <w:p w:rsidR="00000000" w:rsidRPr="006A4450" w:rsidRDefault="00000000" w:rsidP="006A4450">
          <w:pPr>
            <w:pStyle w:val="ListBullet"/>
          </w:pPr>
          <w:r w:rsidRPr="006A4450">
            <w:t>Big, important company</w:t>
          </w:r>
        </w:p>
        <w:p w:rsidR="00000000" w:rsidRPr="006A4450" w:rsidRDefault="00000000" w:rsidP="006A4450">
          <w:pPr>
            <w:pStyle w:val="ListBullet"/>
          </w:pPr>
          <w:r w:rsidRPr="006A4450">
            <w:t>Really well-known company</w:t>
          </w:r>
        </w:p>
        <w:p w:rsidR="00000000" w:rsidRDefault="00000000">
          <w:pPr>
            <w:pStyle w:val="6845A2DE92694E01A4ED6A281CF29A22"/>
          </w:pPr>
          <w:r w:rsidRPr="006A4450">
            <w:t>Very impressive company</w:t>
          </w:r>
        </w:p>
      </w:docPartBody>
    </w:docPart>
    <w:docPart>
      <w:docPartPr>
        <w:name w:val="5C88A02FCDE345BF97E8E7E5F68B5A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D068C-23FC-4005-A14B-B9EC147366B9}"/>
      </w:docPartPr>
      <w:docPartBody>
        <w:p w:rsidR="00000000" w:rsidRDefault="00000000">
          <w:pPr>
            <w:pStyle w:val="5C88A02FCDE345BF97E8E7E5F68B5A64"/>
          </w:pPr>
          <w:r w:rsidRPr="73DA9788">
            <w:rPr>
              <w:b/>
              <w:bCs/>
            </w:rPr>
            <w:t>Our clients</w:t>
          </w:r>
        </w:p>
      </w:docPartBody>
    </w:docPart>
    <w:docPart>
      <w:docPartPr>
        <w:name w:val="FB73374E17BF48B4BA179FF657CFB7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D11A0-0135-4CB7-959B-9264D3CE8D25}"/>
      </w:docPartPr>
      <w:docPartBody>
        <w:p w:rsidR="00000000" w:rsidRDefault="00000000">
          <w:pPr>
            <w:pStyle w:val="FB73374E17BF48B4BA179FF657CFB73D"/>
          </w:pPr>
          <w:r w:rsidRPr="0068630D">
            <w:t xml:space="preserve">Don’t be shy! Show them how fabulous you are. List or summarize key points here about what you do. </w:t>
          </w:r>
        </w:p>
      </w:docPartBody>
    </w:docPart>
    <w:docPart>
      <w:docPartPr>
        <w:name w:val="940EE4DBA2A94AF88F87139F31B888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A485DC-8AF9-41FF-B970-C6ABBCABCF33}"/>
      </w:docPartPr>
      <w:docPartBody>
        <w:p w:rsidR="00000000" w:rsidRDefault="00000000">
          <w:pPr>
            <w:pStyle w:val="940EE4DBA2A94AF88F87139F31B88831"/>
          </w:pPr>
          <w:r>
            <w:t>Our mission</w:t>
          </w:r>
        </w:p>
      </w:docPartBody>
    </w:docPart>
    <w:docPart>
      <w:docPartPr>
        <w:name w:val="F5C4687024894AF0825CEDF218AFD8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DFC20F-2540-49D7-9833-9D44E393C7EF}"/>
      </w:docPartPr>
      <w:docPartBody>
        <w:p w:rsidR="00000000" w:rsidRDefault="00000000">
          <w:pPr>
            <w:pStyle w:val="F5C4687024894AF0825CEDF218AFD808"/>
          </w:pPr>
          <w:r w:rsidRPr="0000140F">
            <w:t>To change any of the text in this document, just click on the block of text you want to update!  The formatting has already been programmed for ease of formatting.</w:t>
          </w:r>
        </w:p>
      </w:docPartBody>
    </w:docPart>
    <w:docPart>
      <w:docPartPr>
        <w:name w:val="ED05BD44A9A545EBA81FBD7C9E19CE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AA2909-EF11-4C87-9B27-AD8A350451FA}"/>
      </w:docPartPr>
      <w:docPartBody>
        <w:p w:rsidR="00000000" w:rsidRDefault="00000000">
          <w:pPr>
            <w:pStyle w:val="ED05BD44A9A545EBA81FBD7C9E19CE63"/>
          </w:pPr>
          <w:r>
            <w:t>About us</w:t>
          </w:r>
        </w:p>
      </w:docPartBody>
    </w:docPart>
    <w:docPart>
      <w:docPartPr>
        <w:name w:val="3DB854308F2849AE8AA84CBBF99E9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FF3AAE-DD66-4621-BFC2-BE3D4F87DAF3}"/>
      </w:docPartPr>
      <w:docPartBody>
        <w:p w:rsidR="00000000" w:rsidRDefault="00000000">
          <w:pPr>
            <w:pStyle w:val="3DB854308F2849AE8AA84CBBF99E9AE2"/>
          </w:pPr>
          <w:r w:rsidRPr="00571059">
            <w:t xml:space="preserve">If you replace a photo with your own and it’s not a flawless fit for the space, you can </w:t>
          </w:r>
          <w:r>
            <w:t xml:space="preserve">use the Desktop App to </w:t>
          </w:r>
          <w:r w:rsidRPr="00571059">
            <w:t>crop it to fit in almost no time. Just select the picture and then, on the Picture Format tab, click Crop.</w:t>
          </w:r>
        </w:p>
      </w:docPartBody>
    </w:docPart>
    <w:docPart>
      <w:docPartPr>
        <w:name w:val="1AA3323D030C4F4D94725FF43448FE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ADE335-4926-4F55-9646-80A2BFAB6E48}"/>
      </w:docPartPr>
      <w:docPartBody>
        <w:p w:rsidR="00000000" w:rsidRDefault="00000000">
          <w:pPr>
            <w:pStyle w:val="1AA3323D030C4F4D94725FF43448FEF0"/>
          </w:pPr>
          <w:r>
            <w:t>Contact us</w:t>
          </w:r>
        </w:p>
      </w:docPartBody>
    </w:docPart>
    <w:docPart>
      <w:docPartPr>
        <w:name w:val="87E1CC02B8114E7E9D0350380E5C18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AA1F56-EB20-4195-A5C2-2E210D6F0753}"/>
      </w:docPartPr>
      <w:docPartBody>
        <w:p w:rsidR="00000000" w:rsidRDefault="00000000">
          <w:pPr>
            <w:pStyle w:val="87E1CC02B8114E7E9D0350380E5C18BD"/>
          </w:pPr>
          <w:r>
            <w:t>123 45</w:t>
          </w:r>
          <w:r w:rsidRPr="73DA9788">
            <w:rPr>
              <w:vertAlign w:val="superscript"/>
            </w:rPr>
            <w:t>th</w:t>
          </w:r>
          <w:r>
            <w:t xml:space="preserve"> Ave.</w:t>
          </w:r>
        </w:p>
      </w:docPartBody>
    </w:docPart>
    <w:docPart>
      <w:docPartPr>
        <w:name w:val="32E7CACBC1244489A52C6FA03EBA96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987800-3BE8-41AA-9E23-BD24037C421D}"/>
      </w:docPartPr>
      <w:docPartBody>
        <w:p w:rsidR="00000000" w:rsidRDefault="00000000">
          <w:pPr>
            <w:pStyle w:val="32E7CACBC1244489A52C6FA03EBA960A"/>
          </w:pPr>
          <w:r>
            <w:t>Chicago, IL 54321</w:t>
          </w:r>
        </w:p>
      </w:docPartBody>
    </w:docPart>
    <w:docPart>
      <w:docPartPr>
        <w:name w:val="89F6A773C32F465BA3AC5CF0FAAD4E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F5B3F4-C89F-447E-9094-44C8BC108921}"/>
      </w:docPartPr>
      <w:docPartBody>
        <w:p w:rsidR="00000000" w:rsidRDefault="00000000">
          <w:pPr>
            <w:pStyle w:val="89F6A773C32F465BA3AC5CF0FAAD4E99"/>
          </w:pPr>
          <w:r>
            <w:t>(909) 555-0199</w:t>
          </w:r>
        </w:p>
      </w:docPartBody>
    </w:docPart>
    <w:docPart>
      <w:docPartPr>
        <w:name w:val="0F486623C993466FB7A687DF4F6A8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C3ADF3-AAC4-488D-ABDE-4F16A6806437}"/>
      </w:docPartPr>
      <w:docPartBody>
        <w:p w:rsidR="00000000" w:rsidRDefault="00000000">
          <w:pPr>
            <w:pStyle w:val="0F486623C993466FB7A687DF4F6A885B"/>
          </w:pPr>
          <w:r w:rsidRPr="0009727F">
            <w:t>[Email]</w:t>
          </w:r>
        </w:p>
      </w:docPartBody>
    </w:docPart>
    <w:docPart>
      <w:docPartPr>
        <w:name w:val="C0FE4FDBEC2E4631A646F82740334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B0EA6-D714-4040-9509-35077CA209B9}"/>
      </w:docPartPr>
      <w:docPartBody>
        <w:p w:rsidR="00000000" w:rsidRDefault="00000000">
          <w:pPr>
            <w:pStyle w:val="C0FE4FDBEC2E4631A646F827403342DC"/>
          </w:pPr>
          <w:r>
            <w:t>Visit us on the Web:</w:t>
          </w:r>
        </w:p>
      </w:docPartBody>
    </w:docPart>
    <w:docPart>
      <w:docPartPr>
        <w:name w:val="30273359CA514A54B774017A7887F3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7D7927-7B4E-4AC8-990D-B66448676F79}"/>
      </w:docPartPr>
      <w:docPartBody>
        <w:p w:rsidR="00000000" w:rsidRDefault="00000000">
          <w:pPr>
            <w:pStyle w:val="30273359CA514A54B774017A7887F38A"/>
          </w:pPr>
          <w:r w:rsidRPr="00D71AED">
            <w:rPr>
              <w:rStyle w:val="ContactChar"/>
            </w:rPr>
            <w:t>[Web Address]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CF048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70772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0F5"/>
    <w:rsid w:val="000B64B0"/>
    <w:rsid w:val="006A00F5"/>
    <w:rsid w:val="00F6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2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A364C8F2424398B240DBD8630DD747">
    <w:name w:val="EAA364C8F2424398B240DBD8630DD747"/>
  </w:style>
  <w:style w:type="paragraph" w:styleId="BlockText">
    <w:name w:val="Block Text"/>
    <w:basedOn w:val="Normal"/>
    <w:uiPriority w:val="2"/>
    <w:qFormat/>
    <w:pPr>
      <w:spacing w:before="260" w:after="260" w:line="240" w:lineRule="auto"/>
    </w:pPr>
    <w:rPr>
      <w:rFonts w:eastAsiaTheme="minorHAnsi"/>
      <w:color w:val="000000" w:themeColor="text1"/>
      <w:sz w:val="28"/>
      <w:szCs w:val="20"/>
      <w:lang w:val="en-US" w:eastAsia="ja-JP"/>
      <w14:ligatures w14:val="standard"/>
    </w:rPr>
  </w:style>
  <w:style w:type="paragraph" w:customStyle="1" w:styleId="C807798BD4FA493B88F684D97B354546">
    <w:name w:val="C807798BD4FA493B88F684D97B354546"/>
  </w:style>
  <w:style w:type="paragraph" w:customStyle="1" w:styleId="A78AE96F1B05416694D8A4854E2E3E64">
    <w:name w:val="A78AE96F1B05416694D8A4854E2E3E64"/>
  </w:style>
  <w:style w:type="paragraph" w:customStyle="1" w:styleId="BD97BB8DFB194E5EA73339DFC6732936">
    <w:name w:val="BD97BB8DFB194E5EA73339DFC6732936"/>
  </w:style>
  <w:style w:type="paragraph" w:customStyle="1" w:styleId="E644ADA9FAF743778A94E8EC10EEAC3C">
    <w:name w:val="E644ADA9FAF743778A94E8EC10EEAC3C"/>
  </w:style>
  <w:style w:type="paragraph" w:styleId="Subtitle">
    <w:name w:val="Subtitle"/>
    <w:basedOn w:val="Normal"/>
    <w:next w:val="Normal"/>
    <w:link w:val="SubtitleChar"/>
    <w:uiPriority w:val="4"/>
    <w:qFormat/>
    <w:pPr>
      <w:numPr>
        <w:ilvl w:val="1"/>
      </w:numPr>
      <w:spacing w:before="180" w:after="0" w:line="288" w:lineRule="auto"/>
    </w:pPr>
    <w:rPr>
      <w:rFonts w:asciiTheme="majorHAnsi" w:eastAsiaTheme="minorHAnsi" w:hAnsiTheme="majorHAnsi"/>
      <w:szCs w:val="20"/>
      <w:lang w:val="en-US" w:eastAsia="ja-JP"/>
      <w14:ligatures w14:val="standard"/>
    </w:rPr>
  </w:style>
  <w:style w:type="character" w:customStyle="1" w:styleId="SubtitleChar">
    <w:name w:val="Subtitle Char"/>
    <w:basedOn w:val="DefaultParagraphFont"/>
    <w:link w:val="Subtitle"/>
    <w:uiPriority w:val="4"/>
    <w:rPr>
      <w:rFonts w:asciiTheme="majorHAnsi" w:eastAsiaTheme="minorHAnsi" w:hAnsiTheme="majorHAnsi"/>
      <w:szCs w:val="20"/>
      <w:lang w:val="en-US" w:eastAsia="ja-JP"/>
      <w14:ligatures w14:val="standard"/>
    </w:rPr>
  </w:style>
  <w:style w:type="paragraph" w:customStyle="1" w:styleId="C3A1188A430A4026B184868E753F9BE8">
    <w:name w:val="C3A1188A430A4026B184868E753F9BE8"/>
  </w:style>
  <w:style w:type="paragraph" w:customStyle="1" w:styleId="2DC36BA76A5E428985A1F842032B9F1B">
    <w:name w:val="2DC36BA76A5E428985A1F842032B9F1B"/>
  </w:style>
  <w:style w:type="paragraph" w:styleId="ListBullet">
    <w:name w:val="List Bullet"/>
    <w:basedOn w:val="Normal"/>
    <w:uiPriority w:val="2"/>
    <w:unhideWhenUsed/>
    <w:qFormat/>
    <w:pPr>
      <w:numPr>
        <w:numId w:val="1"/>
      </w:numPr>
      <w:spacing w:after="120" w:line="264" w:lineRule="auto"/>
    </w:pPr>
    <w:rPr>
      <w:rFonts w:eastAsiaTheme="minorHAnsi"/>
      <w:sz w:val="22"/>
      <w:szCs w:val="20"/>
      <w:lang w:val="en-US" w:eastAsia="ja-JP"/>
      <w14:ligatures w14:val="standard"/>
    </w:rPr>
  </w:style>
  <w:style w:type="paragraph" w:customStyle="1" w:styleId="6845A2DE92694E01A4ED6A281CF29A22">
    <w:name w:val="6845A2DE92694E01A4ED6A281CF29A22"/>
  </w:style>
  <w:style w:type="paragraph" w:customStyle="1" w:styleId="5C88A02FCDE345BF97E8E7E5F68B5A64">
    <w:name w:val="5C88A02FCDE345BF97E8E7E5F68B5A64"/>
  </w:style>
  <w:style w:type="paragraph" w:customStyle="1" w:styleId="FB73374E17BF48B4BA179FF657CFB73D">
    <w:name w:val="FB73374E17BF48B4BA179FF657CFB73D"/>
  </w:style>
  <w:style w:type="paragraph" w:customStyle="1" w:styleId="940EE4DBA2A94AF88F87139F31B88831">
    <w:name w:val="940EE4DBA2A94AF88F87139F31B88831"/>
  </w:style>
  <w:style w:type="paragraph" w:customStyle="1" w:styleId="F5C4687024894AF0825CEDF218AFD808">
    <w:name w:val="F5C4687024894AF0825CEDF218AFD808"/>
  </w:style>
  <w:style w:type="paragraph" w:customStyle="1" w:styleId="ED05BD44A9A545EBA81FBD7C9E19CE63">
    <w:name w:val="ED05BD44A9A545EBA81FBD7C9E19CE63"/>
  </w:style>
  <w:style w:type="paragraph" w:customStyle="1" w:styleId="3DB854308F2849AE8AA84CBBF99E9AE2">
    <w:name w:val="3DB854308F2849AE8AA84CBBF99E9AE2"/>
  </w:style>
  <w:style w:type="paragraph" w:customStyle="1" w:styleId="1AA3323D030C4F4D94725FF43448FEF0">
    <w:name w:val="1AA3323D030C4F4D94725FF43448FEF0"/>
  </w:style>
  <w:style w:type="paragraph" w:customStyle="1" w:styleId="87E1CC02B8114E7E9D0350380E5C18BD">
    <w:name w:val="87E1CC02B8114E7E9D0350380E5C18BD"/>
  </w:style>
  <w:style w:type="paragraph" w:customStyle="1" w:styleId="32E7CACBC1244489A52C6FA03EBA960A">
    <w:name w:val="32E7CACBC1244489A52C6FA03EBA960A"/>
  </w:style>
  <w:style w:type="paragraph" w:customStyle="1" w:styleId="89F6A773C32F465BA3AC5CF0FAAD4E99">
    <w:name w:val="89F6A773C32F465BA3AC5CF0FAAD4E99"/>
  </w:style>
  <w:style w:type="paragraph" w:customStyle="1" w:styleId="0F486623C993466FB7A687DF4F6A885B">
    <w:name w:val="0F486623C993466FB7A687DF4F6A885B"/>
  </w:style>
  <w:style w:type="paragraph" w:customStyle="1" w:styleId="C0FE4FDBEC2E4631A646F827403342DC">
    <w:name w:val="C0FE4FDBEC2E4631A646F827403342DC"/>
  </w:style>
  <w:style w:type="paragraph" w:customStyle="1" w:styleId="Contact">
    <w:name w:val="Contact"/>
    <w:basedOn w:val="Normal"/>
    <w:next w:val="Normal"/>
    <w:link w:val="ContactChar"/>
    <w:uiPriority w:val="99"/>
    <w:qFormat/>
    <w:pPr>
      <w:spacing w:after="0" w:line="240" w:lineRule="auto"/>
      <w:jc w:val="center"/>
    </w:pPr>
    <w:rPr>
      <w:rFonts w:eastAsiaTheme="minorHAnsi"/>
      <w:sz w:val="22"/>
      <w:szCs w:val="20"/>
      <w:lang w:val="en-US" w:eastAsia="ja-JP"/>
      <w14:ligatures w14:val="standard"/>
    </w:rPr>
  </w:style>
  <w:style w:type="character" w:customStyle="1" w:styleId="ContactChar">
    <w:name w:val="Contact Char"/>
    <w:basedOn w:val="DefaultParagraphFont"/>
    <w:link w:val="Contact"/>
    <w:uiPriority w:val="99"/>
    <w:rPr>
      <w:rFonts w:eastAsiaTheme="minorHAnsi"/>
      <w:sz w:val="22"/>
      <w:szCs w:val="20"/>
      <w:lang w:val="en-US" w:eastAsia="ja-JP"/>
      <w14:ligatures w14:val="standard"/>
    </w:rPr>
  </w:style>
  <w:style w:type="paragraph" w:customStyle="1" w:styleId="30273359CA514A54B774017A7887F38A">
    <w:name w:val="30273359CA514A54B774017A7887F38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Red Business Set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ustom 4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4ECFB1-16E2-4F1C-9A47-A73EE501AA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AB7E23-DB27-41C4-9F07-ABE4561DB8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3AD103-B3EC-44F1-BE39-C0FC018D38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AC529C90-49B3-4BE1-AA00-A96ED57361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Interior design brochure</Template>
  <TotalTime>14</TotalTime>
  <Pages>3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Interior Design</dc:title>
  <dc:subject>example</dc:subject>
  <dc:creator>Joe Hudson</dc:creator>
  <cp:lastModifiedBy>Joe Hudson</cp:lastModifiedBy>
  <cp:revision>11</cp:revision>
  <dcterms:created xsi:type="dcterms:W3CDTF">2026-09-03T08:43:00Z</dcterms:created>
  <dcterms:modified xsi:type="dcterms:W3CDTF">2026-09-03T08:57:00Z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