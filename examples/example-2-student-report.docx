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A9B6F" w14:textId="77777777" w:rsidR="00154224" w:rsidRDefault="00154224"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1409F6F8" wp14:editId="5D5434AD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57ACF6" id="Group 1" o:spid="_x0000_s1026" alt="Decorative" style="position:absolute;margin-left:-36pt;margin-top:-36pt;width:612pt;height:11in;z-index:-251653120;mso-position-horizontal-relative:margin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11B24855" w14:textId="77777777" w:rsidTr="5B962731">
        <w:tc>
          <w:tcPr>
            <w:tcW w:w="5395" w:type="dxa"/>
          </w:tcPr>
          <w:p w14:paraId="7CB9DA98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104014B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4B1EF5E0" w14:textId="77777777" w:rsidTr="5B962731">
        <w:trPr>
          <w:trHeight w:val="2719"/>
        </w:trPr>
        <w:tc>
          <w:tcPr>
            <w:tcW w:w="5395" w:type="dxa"/>
          </w:tcPr>
          <w:p w14:paraId="7F8D8D30" w14:textId="106795E1" w:rsidR="00A81248" w:rsidRPr="003A798E" w:rsidRDefault="00836543" w:rsidP="00637665">
            <w:pPr>
              <w:pStyle w:val="Heading1"/>
            </w:pPr>
            <w:bookmarkStart w:id="0" w:name="_Toc239322356"/>
            <w:r>
              <w:t>Student Report</w:t>
            </w:r>
            <w:bookmarkEnd w:id="0"/>
          </w:p>
        </w:tc>
        <w:tc>
          <w:tcPr>
            <w:tcW w:w="5395" w:type="dxa"/>
          </w:tcPr>
          <w:p w14:paraId="746E6B80" w14:textId="77777777" w:rsidR="00A81248" w:rsidRPr="003A798E" w:rsidRDefault="00A81248"/>
        </w:tc>
      </w:tr>
      <w:tr w:rsidR="00A81248" w:rsidRPr="003A798E" w14:paraId="2153E987" w14:textId="77777777" w:rsidTr="5B962731">
        <w:trPr>
          <w:trHeight w:val="7776"/>
        </w:trPr>
        <w:tc>
          <w:tcPr>
            <w:tcW w:w="5395" w:type="dxa"/>
          </w:tcPr>
          <w:p w14:paraId="7DCB6D42" w14:textId="77777777" w:rsidR="00A81248" w:rsidRPr="003A798E" w:rsidRDefault="00A81248"/>
        </w:tc>
        <w:tc>
          <w:tcPr>
            <w:tcW w:w="5395" w:type="dxa"/>
          </w:tcPr>
          <w:p w14:paraId="002B89D9" w14:textId="77777777" w:rsidR="00A81248" w:rsidRPr="003A798E" w:rsidRDefault="00A81248"/>
        </w:tc>
      </w:tr>
      <w:tr w:rsidR="00A81248" w:rsidRPr="003A798E" w14:paraId="392236CA" w14:textId="77777777" w:rsidTr="5B962731">
        <w:trPr>
          <w:trHeight w:val="1299"/>
        </w:trPr>
        <w:tc>
          <w:tcPr>
            <w:tcW w:w="5395" w:type="dxa"/>
          </w:tcPr>
          <w:p w14:paraId="2B32B384" w14:textId="77777777" w:rsidR="00A81248" w:rsidRPr="003A798E" w:rsidRDefault="00A81248"/>
        </w:tc>
        <w:bookmarkStart w:id="1" w:name="_Toc239322357"/>
        <w:tc>
          <w:tcPr>
            <w:tcW w:w="5395" w:type="dxa"/>
          </w:tcPr>
          <w:p w14:paraId="531D9E27" w14:textId="77777777" w:rsidR="00A81248" w:rsidRPr="000A2A69" w:rsidRDefault="003B08F6" w:rsidP="00A81248">
            <w:pPr>
              <w:pStyle w:val="Heading2"/>
            </w:pPr>
            <w:sdt>
              <w:sdtPr>
                <w:id w:val="1901705166"/>
                <w:placeholder>
                  <w:docPart w:val="A073B8F38C0C4B43A618DB37E906FB70"/>
                </w:placeholder>
                <w:temporary/>
                <w:showingPlcHdr/>
                <w15:appearance w15:val="hidden"/>
              </w:sdtPr>
              <w:sdtEndPr/>
              <w:sdtContent>
                <w:r w:rsidR="00637665" w:rsidRPr="000A2A69">
                  <w:t>24 April 20</w:t>
                </w:r>
                <w:r w:rsidR="00D26C99">
                  <w:t>xx</w:t>
                </w:r>
              </w:sdtContent>
            </w:sdt>
            <w:bookmarkEnd w:id="1"/>
          </w:p>
          <w:bookmarkStart w:id="2" w:name="_Toc239322358"/>
          <w:p w14:paraId="324917C9" w14:textId="77777777" w:rsidR="00A81248" w:rsidRPr="003A798E" w:rsidRDefault="003B08F6" w:rsidP="00637665">
            <w:pPr>
              <w:pStyle w:val="Heading2"/>
            </w:pPr>
            <w:sdt>
              <w:sdtPr>
                <w:id w:val="-957566166"/>
                <w:placeholder>
                  <w:docPart w:val="2D163C6D96264798A6144CF230B4ED17"/>
                </w:placeholder>
                <w:temporary/>
                <w:showingPlcHdr/>
                <w15:appearance w15:val="hidden"/>
              </w:sdtPr>
              <w:sdtEndPr/>
              <w:sdtContent>
                <w:r w:rsidR="00637665" w:rsidRPr="000A2A69">
                  <w:t>Statistics 101</w:t>
                </w:r>
              </w:sdtContent>
            </w:sdt>
            <w:bookmarkEnd w:id="2"/>
          </w:p>
        </w:tc>
      </w:tr>
      <w:tr w:rsidR="00A81248" w:rsidRPr="00D26C99" w14:paraId="12D4BE03" w14:textId="77777777" w:rsidTr="5B962731">
        <w:trPr>
          <w:trHeight w:val="1402"/>
        </w:trPr>
        <w:tc>
          <w:tcPr>
            <w:tcW w:w="5395" w:type="dxa"/>
          </w:tcPr>
          <w:p w14:paraId="709CA2C5" w14:textId="77777777" w:rsidR="00A81248" w:rsidRPr="003A798E" w:rsidRDefault="00A81248"/>
        </w:tc>
        <w:bookmarkStart w:id="3" w:name="_Toc239322359"/>
        <w:tc>
          <w:tcPr>
            <w:tcW w:w="5395" w:type="dxa"/>
          </w:tcPr>
          <w:p w14:paraId="441D5308" w14:textId="77777777" w:rsidR="00A81248" w:rsidRPr="000A2A69" w:rsidRDefault="003B08F6" w:rsidP="00A81248">
            <w:pPr>
              <w:pStyle w:val="Heading2"/>
              <w:rPr>
                <w:lang w:val="fr-FR"/>
              </w:rPr>
            </w:pPr>
            <w:sdt>
              <w:sdtPr>
                <w:id w:val="672528193"/>
                <w:placeholder>
                  <w:docPart w:val="6C2E051207714EDD9D0B8E256F54BCE3"/>
                </w:placeholder>
                <w:temporary/>
                <w:showingPlcHdr/>
                <w15:appearance w15:val="hidden"/>
              </w:sdtPr>
              <w:sdtEndPr/>
              <w:sdtContent>
                <w:r w:rsidR="00637665" w:rsidRPr="000A2A69">
                  <w:rPr>
                    <w:lang w:val="fr-FR"/>
                  </w:rPr>
                  <w:t>Kai Carter</w:t>
                </w:r>
              </w:sdtContent>
            </w:sdt>
            <w:bookmarkEnd w:id="3"/>
          </w:p>
          <w:bookmarkStart w:id="4" w:name="_Toc239322360"/>
          <w:p w14:paraId="3407304D" w14:textId="77777777" w:rsidR="00A81248" w:rsidRPr="00A059BA" w:rsidRDefault="003B08F6" w:rsidP="00637665">
            <w:pPr>
              <w:pStyle w:val="Heading2"/>
              <w:rPr>
                <w:lang w:val="fr-FR"/>
              </w:rPr>
            </w:pPr>
            <w:sdt>
              <w:sdtPr>
                <w:id w:val="-228619225"/>
                <w:placeholder>
                  <w:docPart w:val="B01080159AA44DD3A9FA8C7486374DB0"/>
                </w:placeholder>
                <w:temporary/>
                <w:showingPlcHdr/>
                <w15:appearance w15:val="hidden"/>
              </w:sdtPr>
              <w:sdtEndPr/>
              <w:sdtContent>
                <w:r w:rsidR="00637665" w:rsidRPr="000A2A69">
                  <w:rPr>
                    <w:lang w:val="fr-FR"/>
                  </w:rPr>
                  <w:t>Prof. Sonu Jain</w:t>
                </w:r>
              </w:sdtContent>
            </w:sdt>
            <w:bookmarkEnd w:id="4"/>
          </w:p>
        </w:tc>
      </w:tr>
    </w:tbl>
    <w:p w14:paraId="068A29DF" w14:textId="77777777" w:rsidR="00154224" w:rsidRPr="00A059BA" w:rsidRDefault="00154224">
      <w:pPr>
        <w:rPr>
          <w:lang w:val="fr-FR"/>
        </w:rPr>
      </w:pPr>
    </w:p>
    <w:p w14:paraId="7D750D00" w14:textId="5FA0B251" w:rsidR="003B08F6" w:rsidRDefault="003B08F6">
      <w:pPr>
        <w:rPr>
          <w:lang w:val="fr-FR"/>
        </w:rPr>
      </w:pPr>
    </w:p>
    <w:p w14:paraId="32E5BFFE" w14:textId="77777777" w:rsidR="003B08F6" w:rsidRDefault="003B08F6">
      <w:pPr>
        <w:rPr>
          <w:lang w:val="fr-FR"/>
        </w:rPr>
      </w:pPr>
      <w:r>
        <w:rPr>
          <w:lang w:val="fr-FR"/>
        </w:rPr>
        <w:br w:type="page"/>
      </w:r>
    </w:p>
    <w:p w14:paraId="20BDE7DA" w14:textId="77777777" w:rsidR="00154224" w:rsidRDefault="00154224">
      <w:pPr>
        <w:rPr>
          <w:lang w:val="fr-FR"/>
        </w:rPr>
      </w:pPr>
    </w:p>
    <w:sdt>
      <w:sdtPr>
        <w:id w:val="6142578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8"/>
          <w:szCs w:val="24"/>
          <w:lang w:val="en-US" w:eastAsia="en-US"/>
        </w:rPr>
      </w:sdtEndPr>
      <w:sdtContent>
        <w:p w14:paraId="30745450" w14:textId="371DEE5F" w:rsidR="003B08F6" w:rsidRDefault="003B08F6">
          <w:pPr>
            <w:pStyle w:val="TOCHeading"/>
          </w:pPr>
          <w:r>
            <w:t>Contents</w:t>
          </w:r>
        </w:p>
        <w:p w14:paraId="52FE6930" w14:textId="006D0B03" w:rsidR="003B08F6" w:rsidRDefault="003B08F6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22356" w:history="1">
            <w:r w:rsidRPr="00075D60">
              <w:rPr>
                <w:rStyle w:val="Hyperlink"/>
                <w:noProof/>
              </w:rPr>
              <w:t>Student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6341A" w14:textId="31880D02" w:rsidR="003B08F6" w:rsidRDefault="003B08F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39322357" w:history="1">
            <w:r w:rsidRPr="00075D60">
              <w:rPr>
                <w:rStyle w:val="Hyperlink"/>
                <w:noProof/>
              </w:rPr>
              <w:t>24 April 20xx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97EDF" w14:textId="3D38F8D8" w:rsidR="003B08F6" w:rsidRDefault="003B08F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39322358" w:history="1">
            <w:r w:rsidRPr="00075D60">
              <w:rPr>
                <w:rStyle w:val="Hyperlink"/>
                <w:noProof/>
              </w:rPr>
              <w:t>Statistics 101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4F80C" w14:textId="63E3C77B" w:rsidR="003B08F6" w:rsidRDefault="003B08F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39322359" w:history="1">
            <w:r w:rsidRPr="00075D60">
              <w:rPr>
                <w:rStyle w:val="Hyperlink"/>
                <w:noProof/>
                <w:lang w:val="fr-FR"/>
              </w:rPr>
              <w:t>Kai Carter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9F55" w14:textId="731771EF" w:rsidR="003B08F6" w:rsidRDefault="003B08F6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39322360" w:history="1">
            <w:r w:rsidRPr="00075D60">
              <w:rPr>
                <w:rStyle w:val="Hyperlink"/>
                <w:noProof/>
                <w:lang w:val="fr-FR"/>
              </w:rPr>
              <w:t>Prof. Sonu Jain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317B" w14:textId="057CCC49" w:rsidR="003B08F6" w:rsidRDefault="003B08F6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39322361" w:history="1">
            <w:r w:rsidRPr="00075D6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1EF7" w14:textId="1496BFF0" w:rsidR="003B08F6" w:rsidRDefault="003B08F6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39322362" w:history="1">
            <w:r w:rsidRPr="00075D60">
              <w:rPr>
                <w:rStyle w:val="Hyperlink"/>
                <w:noProof/>
              </w:rPr>
              <w:t>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CB70E" w14:textId="48AEA09C" w:rsidR="003B08F6" w:rsidRDefault="003B08F6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39322363" w:history="1">
            <w:r w:rsidRPr="00075D60">
              <w:rPr>
                <w:rStyle w:val="Hyperlink"/>
                <w:noProof/>
              </w:rPr>
              <w:t>- Confucius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_Toc239322363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34ACA" w14:textId="6E5467C5" w:rsidR="003B08F6" w:rsidRDefault="003B08F6">
          <w:r>
            <w:rPr>
              <w:b/>
              <w:bCs/>
            </w:rPr>
            <w:fldChar w:fldCharType="end"/>
          </w:r>
        </w:p>
      </w:sdtContent>
    </w:sdt>
    <w:p w14:paraId="6185A891" w14:textId="00016F6C" w:rsidR="003B08F6" w:rsidRPr="00A059BA" w:rsidRDefault="003B08F6">
      <w:pPr>
        <w:rPr>
          <w:lang w:val="fr-FR"/>
        </w:rPr>
        <w:sectPr w:rsidR="003B08F6" w:rsidRPr="00A059BA" w:rsidSect="00286C35">
          <w:pgSz w:w="12240" w:h="15840" w:code="1"/>
          <w:pgMar w:top="720" w:right="720" w:bottom="0" w:left="720" w:header="0" w:footer="0" w:gutter="0"/>
          <w:cols w:space="708"/>
          <w:titlePg/>
          <w:docGrid w:linePitch="360"/>
        </w:sectPr>
      </w:pP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D26C99" w14:paraId="7B3D7D0B" w14:textId="77777777" w:rsidTr="5B962731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0E80B3A9" w14:textId="77777777" w:rsidR="00A81248" w:rsidRPr="00A059BA" w:rsidRDefault="00A81248">
            <w:pPr>
              <w:rPr>
                <w:lang w:val="fr-FR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7A791B34" w14:textId="77777777" w:rsidR="00A81248" w:rsidRPr="00A059BA" w:rsidRDefault="00A81248">
            <w:pPr>
              <w:rPr>
                <w:lang w:val="fr-FR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13159EAB" w14:textId="77777777" w:rsidR="00A81248" w:rsidRPr="00A059BA" w:rsidRDefault="00A81248">
            <w:pPr>
              <w:rPr>
                <w:lang w:val="fr-FR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14:paraId="3F74B481" w14:textId="77777777" w:rsidR="00A81248" w:rsidRPr="00A059BA" w:rsidRDefault="00A81248">
            <w:pPr>
              <w:rPr>
                <w:lang w:val="fr-FR"/>
              </w:rPr>
            </w:pPr>
          </w:p>
        </w:tc>
      </w:tr>
      <w:tr w:rsidR="001205A1" w:rsidRPr="003A798E" w14:paraId="68B8D7A7" w14:textId="77777777" w:rsidTr="5B962731">
        <w:trPr>
          <w:trHeight w:val="4599"/>
        </w:trPr>
        <w:tc>
          <w:tcPr>
            <w:tcW w:w="421" w:type="dxa"/>
            <w:shd w:val="clear" w:color="auto" w:fill="EDF0F4" w:themeFill="accent3"/>
          </w:tcPr>
          <w:p w14:paraId="00F31A71" w14:textId="77777777" w:rsidR="001205A1" w:rsidRPr="00A059BA" w:rsidRDefault="001205A1">
            <w:pPr>
              <w:rPr>
                <w:lang w:val="fr-FR"/>
              </w:rPr>
            </w:pPr>
          </w:p>
        </w:tc>
        <w:bookmarkStart w:id="5" w:name="_Toc239322361"/>
        <w:tc>
          <w:tcPr>
            <w:tcW w:w="9824" w:type="dxa"/>
            <w:gridSpan w:val="2"/>
            <w:shd w:val="clear" w:color="auto" w:fill="EDF0F4" w:themeFill="accent3"/>
          </w:tcPr>
          <w:p w14:paraId="094A15E1" w14:textId="77777777" w:rsidR="001205A1" w:rsidRPr="003A798E" w:rsidRDefault="003B08F6" w:rsidP="001205A1">
            <w:pPr>
              <w:pStyle w:val="Heading3"/>
            </w:pPr>
            <w:sdt>
              <w:sdtPr>
                <w:id w:val="1652173645"/>
                <w:placeholder>
                  <w:docPart w:val="4887CAFB328246E8A4E8A2191E50F7F3"/>
                </w:placeholder>
                <w:temporary/>
                <w:showingPlcHdr/>
                <w15:appearance w15:val="hidden"/>
              </w:sdtPr>
              <w:sdtEndPr/>
              <w:sdtContent>
                <w:r w:rsidR="00637665">
                  <w:t>INTRODUCTION</w:t>
                </w:r>
              </w:sdtContent>
            </w:sdt>
            <w:bookmarkEnd w:id="5"/>
          </w:p>
          <w:p w14:paraId="7A360E63" w14:textId="77777777" w:rsidR="001205A1" w:rsidRPr="003A798E" w:rsidRDefault="001205A1" w:rsidP="00A059BA"/>
          <w:sdt>
            <w:sdtPr>
              <w:id w:val="-505904726"/>
              <w:placeholder>
                <w:docPart w:val="7C9F1407F688400D9CEE7177332D99EF"/>
              </w:placeholder>
              <w:temporary/>
              <w:showingPlcHdr/>
              <w15:appearance w15:val="hidden"/>
            </w:sdtPr>
            <w:sdtEndPr/>
            <w:sdtContent>
              <w:p w14:paraId="06D2D368" w14:textId="77777777" w:rsidR="00C66528" w:rsidRPr="003A798E" w:rsidRDefault="00C66528" w:rsidP="00A059BA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6104FA25" w14:textId="77777777" w:rsidR="00C66528" w:rsidRPr="003A798E" w:rsidRDefault="00C66528" w:rsidP="00A059BA"/>
              <w:p w14:paraId="16FD5495" w14:textId="77777777" w:rsidR="001205A1" w:rsidRPr="003A798E" w:rsidRDefault="00C66528" w:rsidP="00A059BA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21" w:type="dxa"/>
            <w:shd w:val="clear" w:color="auto" w:fill="EDF0F4" w:themeFill="accent3"/>
          </w:tcPr>
          <w:p w14:paraId="0FA28444" w14:textId="77777777" w:rsidR="001205A1" w:rsidRPr="003A798E" w:rsidRDefault="001205A1"/>
        </w:tc>
      </w:tr>
      <w:tr w:rsidR="001205A1" w:rsidRPr="003A798E" w14:paraId="40329BCF" w14:textId="77777777" w:rsidTr="00A059BA">
        <w:trPr>
          <w:trHeight w:val="8730"/>
        </w:trPr>
        <w:tc>
          <w:tcPr>
            <w:tcW w:w="421" w:type="dxa"/>
            <w:shd w:val="clear" w:color="auto" w:fill="EDF0F4" w:themeFill="accent3"/>
          </w:tcPr>
          <w:p w14:paraId="16360F4A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sdt>
            <w:sdtPr>
              <w:id w:val="796030671"/>
              <w:placeholder>
                <w:docPart w:val="BF59DA599DAD4E1CAD0176F3CA0708E7"/>
              </w:placeholder>
              <w:temporary/>
              <w:showingPlcHdr/>
              <w15:appearance w15:val="hidden"/>
            </w:sdtPr>
            <w:sdtEndPr/>
            <w:sdtContent>
              <w:p w14:paraId="32F559C2" w14:textId="77777777" w:rsidR="00C66528" w:rsidRPr="003A798E" w:rsidRDefault="00C66528" w:rsidP="00A059BA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09813315" w14:textId="77777777" w:rsidR="00C66528" w:rsidRPr="003A798E" w:rsidRDefault="00C66528" w:rsidP="00A059BA"/>
              <w:p w14:paraId="3C916AAC" w14:textId="77777777" w:rsidR="00C66528" w:rsidRPr="003A798E" w:rsidRDefault="00C66528" w:rsidP="00A059BA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31B60B3F" w14:textId="77777777" w:rsidR="00C66528" w:rsidRPr="003A798E" w:rsidRDefault="00C66528" w:rsidP="00A059BA"/>
              <w:p w14:paraId="2FDA43A8" w14:textId="77777777" w:rsidR="001205A1" w:rsidRPr="003A798E" w:rsidRDefault="00C66528" w:rsidP="00A059BA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912" w:type="dxa"/>
            <w:shd w:val="clear" w:color="auto" w:fill="EDF0F4" w:themeFill="accent3"/>
          </w:tcPr>
          <w:p w14:paraId="636260B7" w14:textId="77777777" w:rsidR="00A81248" w:rsidRPr="003A798E" w:rsidRDefault="001205A1" w:rsidP="00A24793">
            <w:pPr>
              <w:jc w:val="right"/>
            </w:pPr>
            <w:r w:rsidRPr="003A798E">
              <w:rPr>
                <w:noProof/>
                <w:lang w:val="en-AU" w:eastAsia="en-AU"/>
              </w:rPr>
              <w:drawing>
                <wp:inline distT="0" distB="0" distL="0" distR="0" wp14:anchorId="0275AD9D" wp14:editId="77920E90">
                  <wp:extent cx="2959100" cy="4914900"/>
                  <wp:effectExtent l="0" t="0" r="0" b="0"/>
                  <wp:docPr id="7" name="Picture 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-01.png"/>
                          <pic:cNvPicPr/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00" cy="491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" w:type="dxa"/>
            <w:shd w:val="clear" w:color="auto" w:fill="EDF0F4" w:themeFill="accent3"/>
          </w:tcPr>
          <w:p w14:paraId="502540C5" w14:textId="77777777" w:rsidR="00A81248" w:rsidRPr="003A798E" w:rsidRDefault="00A81248"/>
        </w:tc>
      </w:tr>
    </w:tbl>
    <w:p w14:paraId="709030A8" w14:textId="77777777" w:rsidR="00C213D9" w:rsidRDefault="00C213D9" w:rsidP="00C213D9"/>
    <w:p w14:paraId="66A7A2C7" w14:textId="77777777" w:rsidR="00C213D9" w:rsidRDefault="00C213D9" w:rsidP="00C213D9">
      <w:pPr>
        <w:sectPr w:rsidR="00C213D9" w:rsidSect="00286C35">
          <w:pgSz w:w="12240" w:h="15840" w:code="1"/>
          <w:pgMar w:top="720" w:right="720" w:bottom="0" w:left="720" w:header="709" w:footer="432" w:gutter="0"/>
          <w:cols w:space="708"/>
          <w:titlePg/>
          <w:docGrid w:linePitch="360"/>
        </w:sectPr>
      </w:pPr>
    </w:p>
    <w:p w14:paraId="481C8EF9" w14:textId="77777777" w:rsidR="00A24793" w:rsidRPr="003A798E" w:rsidRDefault="00A24793" w:rsidP="00A24793"/>
    <w:tbl>
      <w:tblPr>
        <w:tblW w:w="10773" w:type="dxa"/>
        <w:shd w:val="clear" w:color="auto" w:fill="ECFBFB" w:themeFill="accent4"/>
        <w:tblLayout w:type="fixed"/>
        <w:tblLook w:val="0600" w:firstRow="0" w:lastRow="0" w:firstColumn="0" w:lastColumn="0" w:noHBand="1" w:noVBand="1"/>
      </w:tblPr>
      <w:tblGrid>
        <w:gridCol w:w="426"/>
        <w:gridCol w:w="4961"/>
        <w:gridCol w:w="4961"/>
        <w:gridCol w:w="425"/>
      </w:tblGrid>
      <w:tr w:rsidR="00A24793" w:rsidRPr="003A798E" w14:paraId="3E83F171" w14:textId="77777777" w:rsidTr="00A24793">
        <w:trPr>
          <w:trHeight w:val="547"/>
        </w:trPr>
        <w:tc>
          <w:tcPr>
            <w:tcW w:w="426" w:type="dxa"/>
            <w:shd w:val="clear" w:color="auto" w:fill="ECFBFB" w:themeFill="accent4"/>
          </w:tcPr>
          <w:p w14:paraId="0AA5C8C4" w14:textId="77777777" w:rsidR="00A24793" w:rsidRPr="003A798E" w:rsidRDefault="00A24793" w:rsidP="00A24793"/>
        </w:tc>
        <w:tc>
          <w:tcPr>
            <w:tcW w:w="4961" w:type="dxa"/>
            <w:shd w:val="clear" w:color="auto" w:fill="ECFBFB" w:themeFill="accent4"/>
          </w:tcPr>
          <w:p w14:paraId="1513C6AC" w14:textId="77777777" w:rsidR="00A24793" w:rsidRPr="003A798E" w:rsidRDefault="00A24793" w:rsidP="00A24793"/>
        </w:tc>
        <w:tc>
          <w:tcPr>
            <w:tcW w:w="4961" w:type="dxa"/>
            <w:shd w:val="clear" w:color="auto" w:fill="ECFBFB" w:themeFill="accent4"/>
          </w:tcPr>
          <w:p w14:paraId="32B96231" w14:textId="77777777" w:rsidR="00A24793" w:rsidRPr="003A798E" w:rsidRDefault="00A24793" w:rsidP="00A24793"/>
        </w:tc>
        <w:tc>
          <w:tcPr>
            <w:tcW w:w="425" w:type="dxa"/>
            <w:shd w:val="clear" w:color="auto" w:fill="ECFBFB" w:themeFill="accent4"/>
          </w:tcPr>
          <w:p w14:paraId="0CF8C400" w14:textId="77777777" w:rsidR="00A24793" w:rsidRPr="003A798E" w:rsidRDefault="00A24793" w:rsidP="00A24793"/>
        </w:tc>
      </w:tr>
      <w:tr w:rsidR="0031055C" w:rsidRPr="003A798E" w14:paraId="5EE60679" w14:textId="77777777" w:rsidTr="00A24793">
        <w:trPr>
          <w:trHeight w:val="9513"/>
        </w:trPr>
        <w:tc>
          <w:tcPr>
            <w:tcW w:w="426" w:type="dxa"/>
            <w:shd w:val="clear" w:color="auto" w:fill="ECFBFB" w:themeFill="accent4"/>
          </w:tcPr>
          <w:p w14:paraId="66D253CA" w14:textId="77777777" w:rsidR="0031055C" w:rsidRPr="003A798E" w:rsidRDefault="0031055C" w:rsidP="00D6375E"/>
        </w:tc>
        <w:tc>
          <w:tcPr>
            <w:tcW w:w="4961" w:type="dxa"/>
            <w:tcBorders>
              <w:bottom w:val="single" w:sz="18" w:space="0" w:color="00C1C7" w:themeColor="accent2"/>
            </w:tcBorders>
            <w:shd w:val="clear" w:color="auto" w:fill="ECFBFB" w:themeFill="accent4"/>
          </w:tcPr>
          <w:p w14:paraId="2DE5611F" w14:textId="77777777" w:rsidR="0031055C" w:rsidRPr="003A798E" w:rsidRDefault="003B08F6" w:rsidP="00FC49AE">
            <w:pPr>
              <w:pStyle w:val="Heading5"/>
            </w:pPr>
            <w:sdt>
              <w:sdtPr>
                <w:id w:val="1918440706"/>
                <w:placeholder>
                  <w:docPart w:val="C3FD8B0B680F4D259B8C4E37BAD238EB"/>
                </w:placeholder>
                <w:temporary/>
                <w:showingPlcHdr/>
                <w15:appearance w15:val="hidden"/>
              </w:sdtPr>
              <w:sdtEndPr/>
              <w:sdtContent>
                <w:r w:rsidR="00C66528" w:rsidRPr="003A798E">
                  <w:t>Lorem Ipsum is simply dummy text of the printing and typesetting industry.</w:t>
                </w:r>
              </w:sdtContent>
            </w:sdt>
          </w:p>
        </w:tc>
        <w:tc>
          <w:tcPr>
            <w:tcW w:w="4961" w:type="dxa"/>
            <w:tcBorders>
              <w:bottom w:val="single" w:sz="18" w:space="0" w:color="00C1C7" w:themeColor="accent2"/>
            </w:tcBorders>
            <w:shd w:val="clear" w:color="auto" w:fill="ECFBFB" w:themeFill="accent4"/>
          </w:tcPr>
          <w:sdt>
            <w:sdtPr>
              <w:id w:val="-148673447"/>
              <w:placeholder>
                <w:docPart w:val="9C99AC4DBD2E43FA9A21CAC8C4A885B2"/>
              </w:placeholder>
              <w:temporary/>
              <w:showingPlcHdr/>
              <w15:appearance w15:val="hidden"/>
            </w:sdtPr>
            <w:sdtEndPr/>
            <w:sdtContent>
              <w:p w14:paraId="53CBBBF3" w14:textId="77777777" w:rsidR="00C66528" w:rsidRPr="003A798E" w:rsidRDefault="00C66528" w:rsidP="00A059BA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49F64360" w14:textId="77777777" w:rsidR="00C66528" w:rsidRPr="003A798E" w:rsidRDefault="00C66528" w:rsidP="00A059BA"/>
              <w:p w14:paraId="07839B83" w14:textId="77777777" w:rsidR="00C66528" w:rsidRPr="003A798E" w:rsidRDefault="00C66528" w:rsidP="00A059BA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14:paraId="5EF197B3" w14:textId="77777777" w:rsidR="00C66528" w:rsidRPr="003A798E" w:rsidRDefault="00C66528" w:rsidP="00A059BA"/>
              <w:p w14:paraId="7555A72F" w14:textId="77777777" w:rsidR="0031055C" w:rsidRPr="003A798E" w:rsidRDefault="00C66528" w:rsidP="00A059BA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25" w:type="dxa"/>
            <w:shd w:val="clear" w:color="auto" w:fill="ECFBFB" w:themeFill="accent4"/>
          </w:tcPr>
          <w:p w14:paraId="71FBAB42" w14:textId="77777777" w:rsidR="0031055C" w:rsidRPr="003A798E" w:rsidRDefault="0031055C" w:rsidP="00D6375E"/>
        </w:tc>
      </w:tr>
      <w:tr w:rsidR="0031055C" w:rsidRPr="003A798E" w14:paraId="11BC0172" w14:textId="77777777" w:rsidTr="00A24793">
        <w:trPr>
          <w:trHeight w:val="3459"/>
        </w:trPr>
        <w:tc>
          <w:tcPr>
            <w:tcW w:w="426" w:type="dxa"/>
            <w:shd w:val="clear" w:color="auto" w:fill="ECFBFB" w:themeFill="accent4"/>
          </w:tcPr>
          <w:p w14:paraId="399347C5" w14:textId="77777777" w:rsidR="0031055C" w:rsidRPr="003A798E" w:rsidRDefault="0031055C" w:rsidP="00D6375E"/>
        </w:tc>
        <w:bookmarkStart w:id="6" w:name="_Toc239322362"/>
        <w:tc>
          <w:tcPr>
            <w:tcW w:w="9922" w:type="dxa"/>
            <w:gridSpan w:val="2"/>
            <w:tcBorders>
              <w:top w:val="single" w:sz="18" w:space="0" w:color="00C1C7" w:themeColor="accent2"/>
            </w:tcBorders>
            <w:shd w:val="clear" w:color="auto" w:fill="ECFBFB" w:themeFill="accent4"/>
            <w:vAlign w:val="center"/>
          </w:tcPr>
          <w:p w14:paraId="6235150D" w14:textId="77777777" w:rsidR="0031055C" w:rsidRPr="00AF2A4E" w:rsidRDefault="003B08F6" w:rsidP="00AF2A4E">
            <w:pPr>
              <w:pStyle w:val="Heading3"/>
            </w:pPr>
            <w:sdt>
              <w:sdtPr>
                <w:id w:val="-2019234191"/>
                <w:placeholder>
                  <w:docPart w:val="1BE1A3F9B2C24D7B91586FF3FEB938D9"/>
                </w:placeholder>
                <w:temporary/>
                <w:showingPlcHdr/>
                <w15:appearance w15:val="hidden"/>
              </w:sdtPr>
              <w:sdtEndPr/>
              <w:sdtContent>
                <w:r w:rsidR="00C66528" w:rsidRPr="00AF2A4E">
                  <w:t>HEADING</w:t>
                </w:r>
              </w:sdtContent>
            </w:sdt>
            <w:bookmarkEnd w:id="6"/>
          </w:p>
          <w:p w14:paraId="29756E50" w14:textId="77777777" w:rsidR="0031055C" w:rsidRPr="003A798E" w:rsidRDefault="0031055C" w:rsidP="00A24793">
            <w:pPr>
              <w:pStyle w:val="Text"/>
            </w:pPr>
          </w:p>
          <w:p w14:paraId="1915BDB2" w14:textId="77777777" w:rsidR="0031055C" w:rsidRPr="003A798E" w:rsidRDefault="003B08F6" w:rsidP="00A059BA">
            <w:sdt>
              <w:sdtPr>
                <w:id w:val="-582298592"/>
                <w:placeholder>
                  <w:docPart w:val="9E566C3F480B404A943F0A2C60A67A1A"/>
                </w:placeholder>
                <w:temporary/>
                <w:showingPlcHdr/>
                <w15:appearance w15:val="hidden"/>
              </w:sdtPr>
              <w:sdtEndPr/>
              <w:sdtContent>
                <w:r w:rsidR="00C66528" w:rsidRPr="00A059BA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sdtContent>
            </w:sdt>
          </w:p>
        </w:tc>
        <w:tc>
          <w:tcPr>
            <w:tcW w:w="425" w:type="dxa"/>
            <w:shd w:val="clear" w:color="auto" w:fill="ECFBFB" w:themeFill="accent4"/>
          </w:tcPr>
          <w:p w14:paraId="721B05D7" w14:textId="77777777" w:rsidR="0031055C" w:rsidRPr="003A798E" w:rsidRDefault="0031055C" w:rsidP="00D6375E"/>
        </w:tc>
      </w:tr>
    </w:tbl>
    <w:p w14:paraId="74901B19" w14:textId="77777777" w:rsidR="00637665" w:rsidRDefault="00637665"/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95"/>
        <w:gridCol w:w="5395"/>
      </w:tblGrid>
      <w:tr w:rsidR="00637665" w14:paraId="4A9CBB99" w14:textId="77777777" w:rsidTr="00967C35">
        <w:tc>
          <w:tcPr>
            <w:tcW w:w="5395" w:type="dxa"/>
          </w:tcPr>
          <w:p w14:paraId="576C801F" w14:textId="77777777" w:rsidR="00637665" w:rsidRPr="001205A1" w:rsidRDefault="003B08F6" w:rsidP="00E21B10">
            <w:pPr>
              <w:pStyle w:val="Footer"/>
            </w:pPr>
            <w:sdt>
              <w:sdtPr>
                <w:rPr>
                  <w:color w:val="7F7F7F" w:themeColor="text1" w:themeTint="80"/>
                </w:rPr>
                <w:id w:val="-94713725"/>
                <w:placeholder>
                  <w:docPart w:val="76264A3F94854F17B39A38FD17FE3B55"/>
                </w:placeholder>
                <w:temporary/>
                <w:showingPlcHdr/>
                <w15:appearance w15:val="hidden"/>
              </w:sdtPr>
              <w:sdtEndPr/>
              <w:sdtContent>
                <w:r w:rsidR="00637665" w:rsidRPr="00FC49AE">
                  <w:t>REPORT TITLE</w:t>
                </w:r>
              </w:sdtContent>
            </w:sdt>
          </w:p>
        </w:tc>
        <w:tc>
          <w:tcPr>
            <w:tcW w:w="5395" w:type="dxa"/>
          </w:tcPr>
          <w:p w14:paraId="787C10C8" w14:textId="77777777" w:rsidR="00637665" w:rsidRPr="001205A1" w:rsidRDefault="003B08F6" w:rsidP="00967C35">
            <w:pPr>
              <w:pStyle w:val="Footer"/>
              <w:jc w:val="right"/>
            </w:pPr>
            <w:sdt>
              <w:sdtPr>
                <w:id w:val="-664554902"/>
                <w:placeholder>
                  <w:docPart w:val="C2A670FAAFE64F98917C6F6D288B7B69"/>
                </w:placeholder>
                <w:temporary/>
                <w:showingPlcHdr/>
                <w15:appearance w15:val="hidden"/>
              </w:sdtPr>
              <w:sdtEndPr/>
              <w:sdtContent>
                <w:r w:rsidR="00967C35">
                  <w:t>3</w:t>
                </w:r>
              </w:sdtContent>
            </w:sdt>
          </w:p>
        </w:tc>
      </w:tr>
    </w:tbl>
    <w:p w14:paraId="79D5A8A2" w14:textId="77777777" w:rsidR="00154224" w:rsidRDefault="00154224"/>
    <w:p w14:paraId="14B336B5" w14:textId="77777777" w:rsidR="00637665" w:rsidRDefault="00637665">
      <w:pPr>
        <w:sectPr w:rsidR="00637665" w:rsidSect="00286C35">
          <w:pgSz w:w="12240" w:h="15840" w:code="1"/>
          <w:pgMar w:top="720" w:right="720" w:bottom="0" w:left="720" w:header="709" w:footer="432" w:gutter="0"/>
          <w:cols w:space="708"/>
          <w:titlePg/>
          <w:docGrid w:linePitch="360"/>
        </w:sectPr>
      </w:pPr>
    </w:p>
    <w:p w14:paraId="3A4667F0" w14:textId="77777777" w:rsidR="00154224" w:rsidRDefault="00154224">
      <w:r w:rsidRPr="003A798E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1" layoutInCell="1" allowOverlap="1" wp14:anchorId="3945A2CD" wp14:editId="3F836006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9043416"/>
                <wp:effectExtent l="0" t="0" r="0" b="5715"/>
                <wp:wrapNone/>
                <wp:docPr id="23" name="Shape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04341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A0BF6" id="Shape" o:spid="_x0000_s1026" alt="Decorative" style="position:absolute;margin-left:-36pt;margin-top:-36pt;width:612pt;height:712.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" path="m,14678r,6922l21600,3032,21600,,17075,,,14678xe" fillcolor="#123869 [3204]" stroked="f" strokeweight="1pt">
                <v:stroke miterlimit="4" joinstyle="miter"/>
                <v:path arrowok="t" o:extrusionok="f" o:connecttype="custom" o:connectlocs="3886200,4521708;3886200,4521708;3886200,4521708;3886200,4521708" o:connectangles="0,90,180,270"/>
                <w10:anchorlock/>
              </v:shape>
            </w:pict>
          </mc:Fallback>
        </mc:AlternateContent>
      </w:r>
    </w:p>
    <w:tbl>
      <w:tblPr>
        <w:tblW w:w="10773" w:type="dxa"/>
        <w:shd w:val="clear" w:color="auto" w:fill="00C1C7" w:themeFill="accent2"/>
        <w:tblLayout w:type="fixed"/>
        <w:tblLook w:val="0600" w:firstRow="0" w:lastRow="0" w:firstColumn="0" w:lastColumn="0" w:noHBand="1" w:noVBand="1"/>
      </w:tblPr>
      <w:tblGrid>
        <w:gridCol w:w="993"/>
        <w:gridCol w:w="8788"/>
        <w:gridCol w:w="992"/>
      </w:tblGrid>
      <w:tr w:rsidR="0031055C" w:rsidRPr="003A798E" w14:paraId="225D2B1D" w14:textId="77777777" w:rsidTr="5B962731">
        <w:trPr>
          <w:trHeight w:val="3180"/>
        </w:trPr>
        <w:tc>
          <w:tcPr>
            <w:tcW w:w="993" w:type="dxa"/>
            <w:vMerge w:val="restart"/>
            <w:shd w:val="clear" w:color="auto" w:fill="00C1C7" w:themeFill="accent2"/>
          </w:tcPr>
          <w:p w14:paraId="3A0E4624" w14:textId="77777777" w:rsidR="0031055C" w:rsidRPr="003A798E" w:rsidRDefault="0031055C" w:rsidP="0031055C">
            <w:pPr>
              <w:pStyle w:val="GraphicAnchor"/>
            </w:pPr>
          </w:p>
        </w:tc>
        <w:tc>
          <w:tcPr>
            <w:tcW w:w="8788" w:type="dxa"/>
            <w:tcBorders>
              <w:bottom w:val="single" w:sz="36" w:space="0" w:color="123869" w:themeColor="accent1"/>
            </w:tcBorders>
            <w:shd w:val="clear" w:color="auto" w:fill="00C1C7" w:themeFill="accent2"/>
          </w:tcPr>
          <w:p w14:paraId="50A5B8C1" w14:textId="77777777" w:rsidR="0031055C" w:rsidRPr="003A798E" w:rsidRDefault="0031055C" w:rsidP="0031055C"/>
        </w:tc>
        <w:tc>
          <w:tcPr>
            <w:tcW w:w="992" w:type="dxa"/>
            <w:vMerge w:val="restart"/>
            <w:shd w:val="clear" w:color="auto" w:fill="00C1C7" w:themeFill="accent2"/>
          </w:tcPr>
          <w:p w14:paraId="00ADB09D" w14:textId="77777777" w:rsidR="0031055C" w:rsidRPr="003A798E" w:rsidRDefault="0031055C" w:rsidP="00D6375E"/>
        </w:tc>
      </w:tr>
      <w:tr w:rsidR="0031055C" w:rsidRPr="003A798E" w14:paraId="4A8F3BB8" w14:textId="77777777" w:rsidTr="5B962731">
        <w:trPr>
          <w:trHeight w:val="5966"/>
        </w:trPr>
        <w:tc>
          <w:tcPr>
            <w:tcW w:w="993" w:type="dxa"/>
            <w:vMerge/>
          </w:tcPr>
          <w:p w14:paraId="6B4BB43A" w14:textId="77777777" w:rsidR="0031055C" w:rsidRPr="003A798E" w:rsidRDefault="0031055C" w:rsidP="00D6375E"/>
        </w:tc>
        <w:tc>
          <w:tcPr>
            <w:tcW w:w="8788" w:type="dxa"/>
            <w:tcBorders>
              <w:top w:val="single" w:sz="36" w:space="0" w:color="123869" w:themeColor="accent1"/>
              <w:bottom w:val="single" w:sz="36" w:space="0" w:color="123869" w:themeColor="accent1"/>
            </w:tcBorders>
            <w:shd w:val="clear" w:color="auto" w:fill="FFFFFF" w:themeFill="background1"/>
            <w:vAlign w:val="center"/>
          </w:tcPr>
          <w:p w14:paraId="524DFF5B" w14:textId="77777777" w:rsidR="0031055C" w:rsidRPr="003A798E" w:rsidRDefault="003B08F6" w:rsidP="00A24793">
            <w:pPr>
              <w:pStyle w:val="Quote"/>
            </w:pPr>
            <w:sdt>
              <w:sdtPr>
                <w:id w:val="686034386"/>
                <w:placeholder>
                  <w:docPart w:val="DCBAF77CC3E148E2B3091DB5611154D0"/>
                </w:placeholder>
                <w:temporary/>
                <w:showingPlcHdr/>
                <w15:appearance w15:val="hidden"/>
              </w:sdtPr>
              <w:sdtEndPr/>
              <w:sdtContent>
                <w:r w:rsidR="00637665">
                  <w:t>Our greatest glory is not in never failing, but in rising every time we fail.</w:t>
                </w:r>
              </w:sdtContent>
            </w:sdt>
          </w:p>
          <w:p w14:paraId="154A260B" w14:textId="77777777" w:rsidR="0031055C" w:rsidRPr="003A798E" w:rsidRDefault="0031055C" w:rsidP="5B962731">
            <w:pPr>
              <w:pStyle w:val="Heading3"/>
              <w:jc w:val="center"/>
            </w:pPr>
          </w:p>
          <w:bookmarkStart w:id="7" w:name="_Toc239322363"/>
          <w:p w14:paraId="58A2419F" w14:textId="77777777" w:rsidR="0031055C" w:rsidRPr="003A798E" w:rsidRDefault="003B08F6" w:rsidP="00637665">
            <w:pPr>
              <w:pStyle w:val="Heading3"/>
              <w:jc w:val="center"/>
              <w:rPr>
                <w:sz w:val="24"/>
              </w:rPr>
            </w:pPr>
            <w:sdt>
              <w:sdtPr>
                <w:id w:val="-809248753"/>
                <w:placeholder>
                  <w:docPart w:val="D9CD7126EB03497BBAB597DB64B9C116"/>
                </w:placeholder>
                <w:temporary/>
                <w:showingPlcHdr/>
                <w15:appearance w15:val="hidden"/>
              </w:sdtPr>
              <w:sdtEndPr/>
              <w:sdtContent>
                <w:r w:rsidR="00637665">
                  <w:t>- Confucius</w:t>
                </w:r>
              </w:sdtContent>
            </w:sdt>
            <w:bookmarkEnd w:id="7"/>
          </w:p>
        </w:tc>
        <w:tc>
          <w:tcPr>
            <w:tcW w:w="992" w:type="dxa"/>
            <w:vMerge/>
          </w:tcPr>
          <w:p w14:paraId="63BC517E" w14:textId="77777777" w:rsidR="0031055C" w:rsidRPr="003A798E" w:rsidRDefault="0031055C" w:rsidP="00D6375E"/>
        </w:tc>
      </w:tr>
      <w:tr w:rsidR="0031055C" w:rsidRPr="003A798E" w14:paraId="4CE228F8" w14:textId="77777777" w:rsidTr="5B962731">
        <w:trPr>
          <w:trHeight w:val="4074"/>
        </w:trPr>
        <w:tc>
          <w:tcPr>
            <w:tcW w:w="993" w:type="dxa"/>
            <w:vMerge/>
          </w:tcPr>
          <w:p w14:paraId="73F2DFBA" w14:textId="77777777" w:rsidR="0031055C" w:rsidRPr="003A798E" w:rsidRDefault="0031055C" w:rsidP="00D6375E"/>
        </w:tc>
        <w:tc>
          <w:tcPr>
            <w:tcW w:w="8788" w:type="dxa"/>
            <w:tcBorders>
              <w:top w:val="single" w:sz="36" w:space="0" w:color="123869" w:themeColor="accent1"/>
            </w:tcBorders>
            <w:shd w:val="clear" w:color="auto" w:fill="00C1C7" w:themeFill="accent2"/>
          </w:tcPr>
          <w:p w14:paraId="477DD343" w14:textId="77777777" w:rsidR="0031055C" w:rsidRPr="003A798E" w:rsidRDefault="0031055C" w:rsidP="0031055C"/>
        </w:tc>
        <w:tc>
          <w:tcPr>
            <w:tcW w:w="992" w:type="dxa"/>
            <w:vMerge/>
          </w:tcPr>
          <w:p w14:paraId="411E925F" w14:textId="77777777" w:rsidR="0031055C" w:rsidRPr="003A798E" w:rsidRDefault="0031055C" w:rsidP="00D6375E"/>
        </w:tc>
      </w:tr>
    </w:tbl>
    <w:p w14:paraId="1B4A7F7F" w14:textId="77777777" w:rsidR="00A81248" w:rsidRPr="003A798E" w:rsidRDefault="00A81248"/>
    <w:sectPr w:rsidR="00A81248" w:rsidRPr="003A798E" w:rsidSect="00286C35"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E82BA" w14:textId="77777777" w:rsidR="00836543" w:rsidRDefault="00836543" w:rsidP="001205A1">
      <w:r>
        <w:separator/>
      </w:r>
    </w:p>
  </w:endnote>
  <w:endnote w:type="continuationSeparator" w:id="0">
    <w:p w14:paraId="7F622BE4" w14:textId="77777777" w:rsidR="00836543" w:rsidRDefault="00836543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FD19D" w14:textId="77777777" w:rsidR="00836543" w:rsidRDefault="00836543" w:rsidP="001205A1">
      <w:r>
        <w:separator/>
      </w:r>
    </w:p>
  </w:footnote>
  <w:footnote w:type="continuationSeparator" w:id="0">
    <w:p w14:paraId="4E29F37F" w14:textId="77777777" w:rsidR="00836543" w:rsidRDefault="00836543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04B54"/>
    <w:multiLevelType w:val="hybridMultilevel"/>
    <w:tmpl w:val="E01AC8C8"/>
    <w:lvl w:ilvl="0" w:tplc="4DF2AB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18B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A3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A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E8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CB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25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06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A7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8BC5D"/>
    <w:multiLevelType w:val="hybridMultilevel"/>
    <w:tmpl w:val="DF265CA6"/>
    <w:lvl w:ilvl="0" w:tplc="B3622F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2E2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00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25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48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06F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07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64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999315">
    <w:abstractNumId w:val="1"/>
  </w:num>
  <w:num w:numId="2" w16cid:durableId="14050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43"/>
    <w:rsid w:val="000A2A69"/>
    <w:rsid w:val="000B64B0"/>
    <w:rsid w:val="000C1994"/>
    <w:rsid w:val="000C4ED1"/>
    <w:rsid w:val="001205A1"/>
    <w:rsid w:val="00142538"/>
    <w:rsid w:val="00154224"/>
    <w:rsid w:val="00286C35"/>
    <w:rsid w:val="002877E8"/>
    <w:rsid w:val="002E7C4E"/>
    <w:rsid w:val="0031055C"/>
    <w:rsid w:val="00371EE1"/>
    <w:rsid w:val="003767CC"/>
    <w:rsid w:val="0039287F"/>
    <w:rsid w:val="003A798E"/>
    <w:rsid w:val="003B08F6"/>
    <w:rsid w:val="00425A99"/>
    <w:rsid w:val="00517B1F"/>
    <w:rsid w:val="005E6B25"/>
    <w:rsid w:val="005F4F46"/>
    <w:rsid w:val="00637665"/>
    <w:rsid w:val="006C60E6"/>
    <w:rsid w:val="006F508F"/>
    <w:rsid w:val="00713E3A"/>
    <w:rsid w:val="007B0740"/>
    <w:rsid w:val="007C1BAB"/>
    <w:rsid w:val="00836543"/>
    <w:rsid w:val="008648F6"/>
    <w:rsid w:val="00957EA6"/>
    <w:rsid w:val="00967C35"/>
    <w:rsid w:val="009B6A8C"/>
    <w:rsid w:val="009C6907"/>
    <w:rsid w:val="00A059BA"/>
    <w:rsid w:val="00A15CF7"/>
    <w:rsid w:val="00A24793"/>
    <w:rsid w:val="00A80B37"/>
    <w:rsid w:val="00A81248"/>
    <w:rsid w:val="00A95A60"/>
    <w:rsid w:val="00AF2A4E"/>
    <w:rsid w:val="00B703E9"/>
    <w:rsid w:val="00BE2BE4"/>
    <w:rsid w:val="00C213D9"/>
    <w:rsid w:val="00C66528"/>
    <w:rsid w:val="00C74716"/>
    <w:rsid w:val="00C915F0"/>
    <w:rsid w:val="00D22573"/>
    <w:rsid w:val="00D26C99"/>
    <w:rsid w:val="00D71990"/>
    <w:rsid w:val="00E3733D"/>
    <w:rsid w:val="00FB65B8"/>
    <w:rsid w:val="00FC49AE"/>
    <w:rsid w:val="00FD2FC3"/>
    <w:rsid w:val="074852EF"/>
    <w:rsid w:val="114F7CC5"/>
    <w:rsid w:val="1E648AD4"/>
    <w:rsid w:val="31FD0A2C"/>
    <w:rsid w:val="3E309B5A"/>
    <w:rsid w:val="46718119"/>
    <w:rsid w:val="480D517A"/>
    <w:rsid w:val="4ECF9D96"/>
    <w:rsid w:val="5B962731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06D82"/>
  <w15:chartTrackingRefBased/>
  <w15:docId w15:val="{A21829F6-0BB4-4E4E-9738-667091D4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A059BA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F2A4E"/>
    <w:pPr>
      <w:keepNext/>
      <w:keepLines/>
      <w:outlineLvl w:val="1"/>
    </w:pPr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F2A4E"/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TOCHeading">
    <w:name w:val="TOC Heading"/>
    <w:basedOn w:val="Heading1"/>
    <w:next w:val="Normal"/>
    <w:uiPriority w:val="39"/>
    <w:unhideWhenUsed/>
    <w:qFormat/>
    <w:rsid w:val="003B08F6"/>
    <w:pPr>
      <w:spacing w:line="259" w:lineRule="auto"/>
      <w:outlineLvl w:val="9"/>
    </w:pPr>
    <w:rPr>
      <w:b w:val="0"/>
      <w:color w:val="0D294E" w:themeColor="accent1" w:themeShade="BF"/>
      <w:sz w:val="32"/>
      <w:lang w:val="en-GB" w:eastAsia="en-GB"/>
    </w:rPr>
  </w:style>
  <w:style w:type="paragraph" w:styleId="TOC1">
    <w:name w:val="toc 1"/>
    <w:basedOn w:val="Normal"/>
    <w:next w:val="Normal"/>
    <w:autoRedefine/>
    <w:uiPriority w:val="39"/>
    <w:rsid w:val="003B08F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B08F6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rsid w:val="003B08F6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3B08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e.hudson\AppData\Roaming\Microsoft\Templates\Jazzy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73B8F38C0C4B43A618DB37E906FB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10CF3-F498-4EAD-AA53-5C63BB4E68F2}"/>
      </w:docPartPr>
      <w:docPartBody>
        <w:p w:rsidR="00CB6F52" w:rsidRDefault="00CB6F52">
          <w:pPr>
            <w:pStyle w:val="A073B8F38C0C4B43A618DB37E906FB70"/>
          </w:pPr>
          <w:r w:rsidRPr="000A2A69">
            <w:t>24 April 20</w:t>
          </w:r>
          <w:r>
            <w:t>xx</w:t>
          </w:r>
        </w:p>
      </w:docPartBody>
    </w:docPart>
    <w:docPart>
      <w:docPartPr>
        <w:name w:val="2D163C6D96264798A6144CF230B4E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8CED2-8D05-4AF6-9C68-0D02A6DDED26}"/>
      </w:docPartPr>
      <w:docPartBody>
        <w:p w:rsidR="00CB6F52" w:rsidRDefault="00CB6F52">
          <w:pPr>
            <w:pStyle w:val="2D163C6D96264798A6144CF230B4ED17"/>
          </w:pPr>
          <w:r w:rsidRPr="000A2A69">
            <w:t>Statistics 101</w:t>
          </w:r>
        </w:p>
      </w:docPartBody>
    </w:docPart>
    <w:docPart>
      <w:docPartPr>
        <w:name w:val="6C2E051207714EDD9D0B8E256F54B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12B7F-1B0F-458A-8DC4-5ADE25736745}"/>
      </w:docPartPr>
      <w:docPartBody>
        <w:p w:rsidR="00CB6F52" w:rsidRDefault="00CB6F52">
          <w:pPr>
            <w:pStyle w:val="6C2E051207714EDD9D0B8E256F54BCE3"/>
          </w:pPr>
          <w:r w:rsidRPr="000A2A69">
            <w:rPr>
              <w:lang w:val="fr-FR"/>
            </w:rPr>
            <w:t>Kai Carter</w:t>
          </w:r>
        </w:p>
      </w:docPartBody>
    </w:docPart>
    <w:docPart>
      <w:docPartPr>
        <w:name w:val="B01080159AA44DD3A9FA8C7486374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1E4B1-64FA-455D-96FB-99F0ABFC1FC0}"/>
      </w:docPartPr>
      <w:docPartBody>
        <w:p w:rsidR="00CB6F52" w:rsidRDefault="00CB6F52">
          <w:pPr>
            <w:pStyle w:val="B01080159AA44DD3A9FA8C7486374DB0"/>
          </w:pPr>
          <w:r w:rsidRPr="000A2A69">
            <w:rPr>
              <w:lang w:val="fr-FR"/>
            </w:rPr>
            <w:t>Prof. Sonu Jain</w:t>
          </w:r>
        </w:p>
      </w:docPartBody>
    </w:docPart>
    <w:docPart>
      <w:docPartPr>
        <w:name w:val="4887CAFB328246E8A4E8A2191E50F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DAC47-07C9-4221-8BEF-FEAD57ED3BD2}"/>
      </w:docPartPr>
      <w:docPartBody>
        <w:p w:rsidR="00CB6F52" w:rsidRDefault="00CB6F52">
          <w:pPr>
            <w:pStyle w:val="4887CAFB328246E8A4E8A2191E50F7F3"/>
          </w:pPr>
          <w:r>
            <w:t>INTRODUCTION</w:t>
          </w:r>
        </w:p>
      </w:docPartBody>
    </w:docPart>
    <w:docPart>
      <w:docPartPr>
        <w:name w:val="7C9F1407F688400D9CEE7177332D9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06042-2D0B-46C2-A031-FD3FA0B3FBE8}"/>
      </w:docPartPr>
      <w:docPartBody>
        <w:p w:rsidR="00CB6F52" w:rsidRPr="003A798E" w:rsidRDefault="00CB6F52" w:rsidP="00A059BA">
          <w:r w:rsidRPr="003A798E">
            <w:t xml:space="preserve">Lorem Ipsum is simply dummy text of the printing and typesetting industry. Lorem Ipsum has </w:t>
          </w:r>
          <w:r w:rsidRPr="003A798E">
            <w:t>been the industry's standard dummy text ever since the 1500s, when an unknown printer took a galley of type and scrambled it to make a type specimen book.</w:t>
          </w:r>
        </w:p>
        <w:p w:rsidR="00CB6F52" w:rsidRPr="003A798E" w:rsidRDefault="00CB6F52" w:rsidP="00A059BA"/>
        <w:p w:rsidR="00CB6F52" w:rsidRDefault="00CB6F52">
          <w:pPr>
            <w:pStyle w:val="7C9F1407F688400D9CEE7177332D99EF"/>
          </w:pPr>
          <w:r w:rsidRPr="003A798E">
            <w:t xml:space="preserve">Lorem Ipsum is simply dummy text of the printing and typesetting industry. Lorem Ipsum has been </w:t>
          </w:r>
          <w:r w:rsidRPr="003A798E">
            <w:t>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BF59DA599DAD4E1CAD0176F3CA070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B3E34-06C0-4CD8-9F7B-C449382E98AD}"/>
      </w:docPartPr>
      <w:docPartBody>
        <w:p w:rsidR="00CB6F52" w:rsidRPr="003A798E" w:rsidRDefault="00CB6F52" w:rsidP="00A059BA">
          <w:r w:rsidRPr="003A798E">
            <w:t xml:space="preserve">Lorem Ipsum is simply dummy text of the printing and typesetting industry. Lorem Ipsum has been </w:t>
          </w:r>
          <w:r w:rsidRPr="003A798E">
            <w:t>the industry's standard dummy text ever since the 1500s, when an unknown printer took a galley of type and scrambled it to make a type specimen book.</w:t>
          </w:r>
        </w:p>
        <w:p w:rsidR="00CB6F52" w:rsidRPr="003A798E" w:rsidRDefault="00CB6F52" w:rsidP="00A059BA"/>
        <w:p w:rsidR="00CB6F52" w:rsidRPr="003A798E" w:rsidRDefault="00CB6F52" w:rsidP="00A059BA"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CB6F52" w:rsidRPr="003A798E" w:rsidRDefault="00CB6F52" w:rsidP="00A059BA"/>
        <w:p w:rsidR="00CB6F52" w:rsidRDefault="00CB6F52">
          <w:pPr>
            <w:pStyle w:val="BF59DA599DAD4E1CAD0176F3CA0708E7"/>
          </w:pPr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C3FD8B0B680F4D259B8C4E37BAD23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8086D-068F-4CF1-95F8-9D8DC5997EE8}"/>
      </w:docPartPr>
      <w:docPartBody>
        <w:p w:rsidR="00CB6F52" w:rsidRDefault="00CB6F52">
          <w:pPr>
            <w:pStyle w:val="C3FD8B0B680F4D259B8C4E37BAD238EB"/>
          </w:pPr>
          <w:r w:rsidRPr="003A798E">
            <w:t>Lorem Ipsum is simply dummy text of the printing and typesetting industry.</w:t>
          </w:r>
        </w:p>
      </w:docPartBody>
    </w:docPart>
    <w:docPart>
      <w:docPartPr>
        <w:name w:val="9C99AC4DBD2E43FA9A21CAC8C4A88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9DA98-C7C6-4DA2-A952-A431375960BF}"/>
      </w:docPartPr>
      <w:docPartBody>
        <w:p w:rsidR="00CB6F52" w:rsidRPr="003A798E" w:rsidRDefault="00CB6F52" w:rsidP="00A059BA"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CB6F52" w:rsidRPr="003A798E" w:rsidRDefault="00CB6F52" w:rsidP="00A059BA"/>
        <w:p w:rsidR="00CB6F52" w:rsidRPr="003A798E" w:rsidRDefault="00CB6F52" w:rsidP="00A059BA"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CB6F52" w:rsidRPr="003A798E" w:rsidRDefault="00CB6F52" w:rsidP="00A059BA"/>
        <w:p w:rsidR="00CB6F52" w:rsidRDefault="00CB6F52">
          <w:pPr>
            <w:pStyle w:val="9C99AC4DBD2E43FA9A21CAC8C4A885B2"/>
          </w:pPr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1BE1A3F9B2C24D7B91586FF3FEB93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E2B37-D99C-4C2C-99F1-D6C8AA5C2281}"/>
      </w:docPartPr>
      <w:docPartBody>
        <w:p w:rsidR="00CB6F52" w:rsidRDefault="00CB6F52">
          <w:pPr>
            <w:pStyle w:val="1BE1A3F9B2C24D7B91586FF3FEB938D9"/>
          </w:pPr>
          <w:r w:rsidRPr="00AF2A4E">
            <w:t>HEADING</w:t>
          </w:r>
        </w:p>
      </w:docPartBody>
    </w:docPart>
    <w:docPart>
      <w:docPartPr>
        <w:name w:val="9E566C3F480B404A943F0A2C60A67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A8B93-836A-4CB6-BECD-12BB16B35EF4}"/>
      </w:docPartPr>
      <w:docPartBody>
        <w:p w:rsidR="00CB6F52" w:rsidRDefault="00CB6F52">
          <w:pPr>
            <w:pStyle w:val="9E566C3F480B404A943F0A2C60A67A1A"/>
          </w:pPr>
          <w:r w:rsidRPr="00A059BA">
            <w:t xml:space="preserve">Lorem </w:t>
          </w:r>
          <w:r w:rsidRPr="00A059BA">
            <w:t>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76264A3F94854F17B39A38FD17FE3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25780-BD52-4359-AA21-85E2FFB448A0}"/>
      </w:docPartPr>
      <w:docPartBody>
        <w:p w:rsidR="00CB6F52" w:rsidRDefault="00CB6F52">
          <w:pPr>
            <w:pStyle w:val="76264A3F94854F17B39A38FD17FE3B55"/>
          </w:pPr>
          <w:r w:rsidRPr="00FC49AE">
            <w:t>REPORT TITLE</w:t>
          </w:r>
        </w:p>
      </w:docPartBody>
    </w:docPart>
    <w:docPart>
      <w:docPartPr>
        <w:name w:val="C2A670FAAFE64F98917C6F6D288B7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EEAF4-6572-4683-8F2C-B775E1735935}"/>
      </w:docPartPr>
      <w:docPartBody>
        <w:p w:rsidR="00CB6F52" w:rsidRDefault="00CB6F52">
          <w:pPr>
            <w:pStyle w:val="C2A670FAAFE64F98917C6F6D288B7B69"/>
          </w:pPr>
          <w:r>
            <w:t>3</w:t>
          </w:r>
        </w:p>
      </w:docPartBody>
    </w:docPart>
    <w:docPart>
      <w:docPartPr>
        <w:name w:val="DCBAF77CC3E148E2B3091DB561115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82824-8A9C-4D8A-AB48-8E1E65C441B9}"/>
      </w:docPartPr>
      <w:docPartBody>
        <w:p w:rsidR="00CB6F52" w:rsidRDefault="00CB6F52">
          <w:pPr>
            <w:pStyle w:val="DCBAF77CC3E148E2B3091DB5611154D0"/>
          </w:pPr>
          <w:r>
            <w:t>Our greatest glory is not in never failing, but in rising every time we fail.</w:t>
          </w:r>
        </w:p>
      </w:docPartBody>
    </w:docPart>
    <w:docPart>
      <w:docPartPr>
        <w:name w:val="D9CD7126EB03497BBAB597DB64B9C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85009-8CE9-445B-9318-EFAA91D5C608}"/>
      </w:docPartPr>
      <w:docPartBody>
        <w:p w:rsidR="00CB6F52" w:rsidRDefault="00CB6F52">
          <w:pPr>
            <w:pStyle w:val="D9CD7126EB03497BBAB597DB64B9C116"/>
          </w:pPr>
          <w:r>
            <w:t>- Confucius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52"/>
    <w:rsid w:val="000B64B0"/>
    <w:rsid w:val="00CB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811E9DD046442FA038316E529EE3F6">
    <w:name w:val="06811E9DD046442FA038316E529EE3F6"/>
  </w:style>
  <w:style w:type="paragraph" w:customStyle="1" w:styleId="A073B8F38C0C4B43A618DB37E906FB70">
    <w:name w:val="A073B8F38C0C4B43A618DB37E906FB70"/>
  </w:style>
  <w:style w:type="paragraph" w:customStyle="1" w:styleId="2D163C6D96264798A6144CF230B4ED17">
    <w:name w:val="2D163C6D96264798A6144CF230B4ED17"/>
  </w:style>
  <w:style w:type="paragraph" w:customStyle="1" w:styleId="6C2E051207714EDD9D0B8E256F54BCE3">
    <w:name w:val="6C2E051207714EDD9D0B8E256F54BCE3"/>
  </w:style>
  <w:style w:type="paragraph" w:customStyle="1" w:styleId="B01080159AA44DD3A9FA8C7486374DB0">
    <w:name w:val="B01080159AA44DD3A9FA8C7486374DB0"/>
  </w:style>
  <w:style w:type="paragraph" w:customStyle="1" w:styleId="4887CAFB328246E8A4E8A2191E50F7F3">
    <w:name w:val="4887CAFB328246E8A4E8A2191E50F7F3"/>
  </w:style>
  <w:style w:type="paragraph" w:customStyle="1" w:styleId="7C9F1407F688400D9CEE7177332D99EF">
    <w:name w:val="7C9F1407F688400D9CEE7177332D99EF"/>
  </w:style>
  <w:style w:type="paragraph" w:customStyle="1" w:styleId="BF59DA599DAD4E1CAD0176F3CA0708E7">
    <w:name w:val="BF59DA599DAD4E1CAD0176F3CA0708E7"/>
  </w:style>
  <w:style w:type="paragraph" w:customStyle="1" w:styleId="C3FD8B0B680F4D259B8C4E37BAD238EB">
    <w:name w:val="C3FD8B0B680F4D259B8C4E37BAD238EB"/>
  </w:style>
  <w:style w:type="paragraph" w:customStyle="1" w:styleId="9C99AC4DBD2E43FA9A21CAC8C4A885B2">
    <w:name w:val="9C99AC4DBD2E43FA9A21CAC8C4A885B2"/>
  </w:style>
  <w:style w:type="paragraph" w:customStyle="1" w:styleId="1BE1A3F9B2C24D7B91586FF3FEB938D9">
    <w:name w:val="1BE1A3F9B2C24D7B91586FF3FEB938D9"/>
  </w:style>
  <w:style w:type="paragraph" w:customStyle="1" w:styleId="9E566C3F480B404A943F0A2C60A67A1A">
    <w:name w:val="9E566C3F480B404A943F0A2C60A67A1A"/>
  </w:style>
  <w:style w:type="paragraph" w:customStyle="1" w:styleId="76264A3F94854F17B39A38FD17FE3B55">
    <w:name w:val="76264A3F94854F17B39A38FD17FE3B55"/>
  </w:style>
  <w:style w:type="paragraph" w:customStyle="1" w:styleId="C2A670FAAFE64F98917C6F6D288B7B69">
    <w:name w:val="C2A670FAAFE64F98917C6F6D288B7B69"/>
  </w:style>
  <w:style w:type="paragraph" w:customStyle="1" w:styleId="DCBAF77CC3E148E2B3091DB5611154D0">
    <w:name w:val="DCBAF77CC3E148E2B3091DB5611154D0"/>
  </w:style>
  <w:style w:type="paragraph" w:customStyle="1" w:styleId="D9CD7126EB03497BBAB597DB64B9C116">
    <w:name w:val="D9CD7126EB03497BBAB597DB64B9C1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D6332F6-ACB6-4984-B229-DA3FF6BDB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DFF164-3CFC-443D-84DD-027A5EBE2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8A59C2-D2E8-40C9-83E6-36198F88A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5</TotalTime>
  <Pages>5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Hudson</dc:creator>
  <cp:keywords/>
  <dc:description/>
  <cp:lastModifiedBy>Joe Hudson</cp:lastModifiedBy>
  <cp:revision>3</cp:revision>
  <dcterms:created xsi:type="dcterms:W3CDTF">2026-09-03T09:01:00Z</dcterms:created>
  <dcterms:modified xsi:type="dcterms:W3CDTF">2026-09-03T09:06:00Z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